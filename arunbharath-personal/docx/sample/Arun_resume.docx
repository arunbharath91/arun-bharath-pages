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03554" w14:textId="77777777" w:rsidR="00F55164" w:rsidRPr="00585B7D" w:rsidRDefault="000628DD" w:rsidP="00D55A32">
      <w:pPr>
        <w:pStyle w:val="Name"/>
        <w:spacing w:after="0" w:line="240" w:lineRule="auto"/>
        <w:outlineLvl w:val="0"/>
        <w:rPr>
          <w:rFonts w:ascii="Verdana" w:hAnsi="Verdana"/>
          <w:b/>
          <w:spacing w:val="40"/>
          <w:sz w:val="28"/>
          <w:szCs w:val="22"/>
        </w:rPr>
      </w:pPr>
      <w:r w:rsidRPr="00585B7D">
        <w:rPr>
          <w:rFonts w:ascii="Verdana" w:hAnsi="Verdana"/>
          <w:b/>
          <w:spacing w:val="40"/>
          <w:sz w:val="28"/>
          <w:szCs w:val="22"/>
        </w:rPr>
        <w:t>arun bharath</w:t>
      </w:r>
      <w:r w:rsidR="008F3F35" w:rsidRPr="00585B7D">
        <w:rPr>
          <w:rFonts w:ascii="Verdana" w:hAnsi="Verdana"/>
          <w:b/>
          <w:spacing w:val="40"/>
          <w:sz w:val="28"/>
          <w:szCs w:val="22"/>
        </w:rPr>
        <w:t xml:space="preserve">. </w:t>
      </w:r>
      <w:r w:rsidRPr="00585B7D">
        <w:rPr>
          <w:rFonts w:ascii="Verdana" w:hAnsi="Verdana"/>
          <w:b/>
          <w:spacing w:val="40"/>
          <w:sz w:val="28"/>
          <w:szCs w:val="22"/>
        </w:rPr>
        <w:t>m</w:t>
      </w:r>
    </w:p>
    <w:p w14:paraId="45CF6520" w14:textId="7A33766A" w:rsidR="008F5A8B" w:rsidRPr="00585B7D" w:rsidRDefault="008F5A8B" w:rsidP="00585B7D">
      <w:pPr>
        <w:tabs>
          <w:tab w:val="center" w:pos="4513"/>
          <w:tab w:val="left" w:pos="6158"/>
          <w:tab w:val="left" w:pos="8265"/>
        </w:tabs>
        <w:spacing w:line="276" w:lineRule="auto"/>
        <w:jc w:val="center"/>
        <w:rPr>
          <w:rFonts w:ascii="Verdana" w:hAnsi="Verdana"/>
          <w:sz w:val="20"/>
        </w:rPr>
      </w:pPr>
      <w:r w:rsidRPr="00585B7D">
        <w:rPr>
          <w:rFonts w:ascii="Verdana" w:hAnsi="Verdana"/>
          <w:sz w:val="20"/>
        </w:rPr>
        <w:t xml:space="preserve">Mobile: </w:t>
      </w:r>
      <w:r w:rsidR="00086B56" w:rsidRPr="00585B7D">
        <w:rPr>
          <w:rFonts w:ascii="Verdana" w:hAnsi="Verdana"/>
          <w:sz w:val="20"/>
        </w:rPr>
        <w:t>+91</w:t>
      </w:r>
      <w:r w:rsidR="0015782E">
        <w:rPr>
          <w:rFonts w:ascii="Verdana" w:hAnsi="Verdana"/>
          <w:sz w:val="20"/>
        </w:rPr>
        <w:t>9</w:t>
      </w:r>
      <w:r w:rsidR="00B14032">
        <w:rPr>
          <w:rFonts w:ascii="Verdana" w:hAnsi="Verdana"/>
          <w:sz w:val="20"/>
        </w:rPr>
        <w:t>095861172</w:t>
      </w:r>
    </w:p>
    <w:p w14:paraId="40674D8C" w14:textId="77777777" w:rsidR="008F3F35" w:rsidRPr="00585B7D" w:rsidRDefault="008F5A8B" w:rsidP="00585B7D">
      <w:pPr>
        <w:tabs>
          <w:tab w:val="left" w:pos="6158"/>
        </w:tabs>
        <w:spacing w:after="240" w:line="276" w:lineRule="auto"/>
        <w:jc w:val="center"/>
        <w:rPr>
          <w:rFonts w:ascii="Verdana" w:hAnsi="Verdana"/>
          <w:sz w:val="20"/>
        </w:rPr>
      </w:pPr>
      <w:r w:rsidRPr="00585B7D">
        <w:rPr>
          <w:rFonts w:ascii="Verdana" w:hAnsi="Verdana"/>
          <w:sz w:val="20"/>
        </w:rPr>
        <w:t>Email-</w:t>
      </w:r>
      <w:r w:rsidR="00747EBB" w:rsidRPr="00585B7D">
        <w:rPr>
          <w:rFonts w:ascii="Verdana" w:hAnsi="Verdana"/>
          <w:sz w:val="20"/>
        </w:rPr>
        <w:t>i</w:t>
      </w:r>
      <w:r w:rsidR="0076510E" w:rsidRPr="00585B7D">
        <w:rPr>
          <w:rFonts w:ascii="Verdana" w:hAnsi="Verdana"/>
          <w:sz w:val="20"/>
        </w:rPr>
        <w:t xml:space="preserve">d: </w:t>
      </w:r>
      <w:r w:rsidR="000628DD" w:rsidRPr="00585B7D">
        <w:rPr>
          <w:rFonts w:ascii="Verdana" w:hAnsi="Verdana"/>
          <w:sz w:val="20"/>
        </w:rPr>
        <w:t>arunking</w:t>
      </w:r>
      <w:r w:rsidR="00314711" w:rsidRPr="00585B7D">
        <w:rPr>
          <w:rFonts w:ascii="Verdana" w:hAnsi="Verdana"/>
          <w:sz w:val="20"/>
        </w:rPr>
        <w:t>s</w:t>
      </w:r>
      <w:r w:rsidR="000628DD" w:rsidRPr="00585B7D">
        <w:rPr>
          <w:rFonts w:ascii="Verdana" w:hAnsi="Verdana"/>
          <w:sz w:val="20"/>
        </w:rPr>
        <w:t>011</w:t>
      </w:r>
      <w:r w:rsidRPr="00585B7D">
        <w:rPr>
          <w:rFonts w:ascii="Verdana" w:hAnsi="Verdana"/>
          <w:sz w:val="20"/>
        </w:rPr>
        <w:t>@gmail.com</w:t>
      </w:r>
    </w:p>
    <w:p w14:paraId="5616D44B" w14:textId="77777777" w:rsidR="008F5A8B" w:rsidRPr="00585B7D" w:rsidRDefault="003708F5" w:rsidP="001D79A3">
      <w:pPr>
        <w:pStyle w:val="SectionTitle"/>
        <w:spacing w:before="0" w:line="276" w:lineRule="auto"/>
        <w:jc w:val="center"/>
        <w:rPr>
          <w:rFonts w:ascii="Verdana" w:hAnsi="Verdana"/>
          <w:b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>career</w:t>
      </w:r>
      <w:r w:rsidR="002B6818" w:rsidRPr="00585B7D">
        <w:rPr>
          <w:rFonts w:ascii="Verdana" w:hAnsi="Verdana"/>
          <w:b/>
          <w:sz w:val="21"/>
          <w:szCs w:val="21"/>
        </w:rPr>
        <w:t xml:space="preserve"> summary</w:t>
      </w:r>
    </w:p>
    <w:p w14:paraId="44DB1252" w14:textId="77777777" w:rsidR="00972143" w:rsidRPr="00585B7D" w:rsidRDefault="00972143" w:rsidP="000130B1">
      <w:pPr>
        <w:rPr>
          <w:rFonts w:ascii="Verdana" w:hAnsi="Verdana" w:cstheme="majorBidi"/>
          <w:sz w:val="21"/>
          <w:szCs w:val="21"/>
        </w:rPr>
      </w:pPr>
    </w:p>
    <w:p w14:paraId="235A9BCC" w14:textId="79367066" w:rsidR="000130B1" w:rsidRPr="00585B7D" w:rsidRDefault="00AF58AB" w:rsidP="00434EB8">
      <w:pPr>
        <w:rPr>
          <w:rFonts w:ascii="Verdana" w:eastAsia="Courier New" w:hAnsi="Verdana" w:cstheme="majorBidi"/>
          <w:sz w:val="20"/>
        </w:rPr>
      </w:pPr>
      <w:r>
        <w:rPr>
          <w:rFonts w:ascii="Verdana" w:hAnsi="Verdana" w:cstheme="majorBidi"/>
          <w:sz w:val="20"/>
        </w:rPr>
        <w:t>9.2</w:t>
      </w:r>
      <w:r w:rsidR="000130B1" w:rsidRPr="00585B7D">
        <w:rPr>
          <w:rFonts w:ascii="Verdana" w:hAnsi="Verdana" w:cstheme="majorBidi"/>
          <w:sz w:val="20"/>
        </w:rPr>
        <w:t xml:space="preserve"> years of progressive accomplishments </w:t>
      </w:r>
      <w:r w:rsidR="000130B1" w:rsidRPr="00585B7D">
        <w:rPr>
          <w:rFonts w:ascii="Verdana" w:eastAsia="Courier New" w:hAnsi="Verdana" w:cstheme="majorBidi"/>
          <w:sz w:val="20"/>
        </w:rPr>
        <w:t>in th</w:t>
      </w:r>
      <w:r w:rsidR="00972143" w:rsidRPr="00585B7D">
        <w:rPr>
          <w:rFonts w:ascii="Verdana" w:eastAsia="Courier New" w:hAnsi="Verdana" w:cstheme="majorBidi"/>
          <w:sz w:val="20"/>
        </w:rPr>
        <w:t>e field of</w:t>
      </w:r>
      <w:r w:rsidR="00EE6F75" w:rsidRPr="00585B7D">
        <w:rPr>
          <w:rFonts w:ascii="Verdana" w:eastAsia="Courier New" w:hAnsi="Verdana" w:cstheme="majorBidi"/>
          <w:sz w:val="20"/>
        </w:rPr>
        <w:t xml:space="preserve"> </w:t>
      </w:r>
      <w:r w:rsidR="00B2507E" w:rsidRPr="00585B7D">
        <w:rPr>
          <w:rFonts w:ascii="Verdana" w:eastAsia="Courier New" w:hAnsi="Verdana" w:cstheme="majorBidi"/>
          <w:sz w:val="20"/>
        </w:rPr>
        <w:t>UI</w:t>
      </w:r>
      <w:r w:rsidR="00EE6F75" w:rsidRPr="00585B7D">
        <w:rPr>
          <w:rFonts w:ascii="Verdana" w:eastAsia="Courier New" w:hAnsi="Verdana" w:cstheme="majorBidi"/>
          <w:sz w:val="20"/>
        </w:rPr>
        <w:t xml:space="preserve"> </w:t>
      </w:r>
      <w:r w:rsidR="006979F4" w:rsidRPr="00585B7D">
        <w:rPr>
          <w:rFonts w:ascii="Verdana" w:eastAsia="Courier New" w:hAnsi="Verdana" w:cstheme="majorBidi"/>
          <w:sz w:val="20"/>
        </w:rPr>
        <w:t>development</w:t>
      </w:r>
      <w:r w:rsidR="00A12E92">
        <w:rPr>
          <w:rFonts w:ascii="Verdana" w:eastAsia="Courier New" w:hAnsi="Verdana" w:cstheme="majorBidi"/>
          <w:sz w:val="20"/>
        </w:rPr>
        <w:t xml:space="preserve"> with</w:t>
      </w:r>
      <w:r w:rsidR="00EE6F75" w:rsidRPr="00585B7D">
        <w:rPr>
          <w:rFonts w:ascii="Verdana" w:eastAsia="Courier New" w:hAnsi="Verdana" w:cstheme="majorBidi"/>
          <w:sz w:val="20"/>
        </w:rPr>
        <w:t xml:space="preserve"> </w:t>
      </w:r>
      <w:r w:rsidR="00791C91" w:rsidRPr="00585B7D">
        <w:rPr>
          <w:rFonts w:ascii="Verdana" w:eastAsia="Courier New" w:hAnsi="Verdana" w:cstheme="majorBidi"/>
          <w:sz w:val="20"/>
        </w:rPr>
        <w:t>facing needs in the</w:t>
      </w:r>
      <w:r w:rsidR="00972143" w:rsidRPr="00585B7D">
        <w:rPr>
          <w:rFonts w:ascii="Verdana" w:eastAsia="Courier New" w:hAnsi="Verdana" w:cstheme="majorBidi"/>
          <w:sz w:val="20"/>
        </w:rPr>
        <w:t xml:space="preserve"> </w:t>
      </w:r>
      <w:proofErr w:type="spellStart"/>
      <w:r w:rsidR="00434EB8" w:rsidRPr="00585B7D">
        <w:rPr>
          <w:rFonts w:ascii="Verdana" w:eastAsia="Courier New" w:hAnsi="Verdana" w:cstheme="majorBidi"/>
          <w:sz w:val="20"/>
        </w:rPr>
        <w:t>WebApplication</w:t>
      </w:r>
      <w:proofErr w:type="spellEnd"/>
      <w:r w:rsidR="00434EB8" w:rsidRPr="00585B7D">
        <w:rPr>
          <w:rFonts w:ascii="Verdana" w:eastAsia="Courier New" w:hAnsi="Verdana" w:cstheme="majorBidi"/>
          <w:sz w:val="20"/>
        </w:rPr>
        <w:t xml:space="preserve"> Development where my skills can be utilized for the end user with better User Experience.</w:t>
      </w:r>
    </w:p>
    <w:p w14:paraId="6617A9F0" w14:textId="77777777" w:rsidR="009441C3" w:rsidRPr="00585B7D" w:rsidRDefault="009441C3" w:rsidP="001D79A3">
      <w:pPr>
        <w:pStyle w:val="SectionTitle"/>
        <w:spacing w:before="0" w:line="276" w:lineRule="auto"/>
        <w:jc w:val="center"/>
        <w:rPr>
          <w:rFonts w:ascii="Verdana" w:hAnsi="Verdana"/>
          <w:b/>
          <w:sz w:val="21"/>
          <w:szCs w:val="21"/>
        </w:rPr>
      </w:pPr>
    </w:p>
    <w:p w14:paraId="34DF4B4F" w14:textId="77777777" w:rsidR="008F5A8B" w:rsidRPr="00585B7D" w:rsidRDefault="008F5A8B" w:rsidP="001D79A3">
      <w:pPr>
        <w:pStyle w:val="SectionTitle"/>
        <w:spacing w:before="0" w:line="276" w:lineRule="auto"/>
        <w:jc w:val="center"/>
        <w:rPr>
          <w:rFonts w:ascii="Verdana" w:hAnsi="Verdana"/>
          <w:b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>Experience</w:t>
      </w:r>
    </w:p>
    <w:p w14:paraId="47F389DA" w14:textId="77777777" w:rsidR="002C386C" w:rsidRPr="002C386C" w:rsidRDefault="002C386C" w:rsidP="002C386C">
      <w:pPr>
        <w:pStyle w:val="Achievement"/>
        <w:numPr>
          <w:ilvl w:val="0"/>
          <w:numId w:val="0"/>
        </w:numPr>
        <w:spacing w:after="0" w:line="240" w:lineRule="auto"/>
        <w:jc w:val="left"/>
        <w:rPr>
          <w:rFonts w:ascii="Verdana" w:hAnsi="Verdana"/>
          <w:sz w:val="20"/>
        </w:rPr>
      </w:pPr>
    </w:p>
    <w:p w14:paraId="6D40DD02" w14:textId="405A1E60" w:rsidR="00816E74" w:rsidRPr="00863A88" w:rsidRDefault="00154018" w:rsidP="00816E74">
      <w:pPr>
        <w:pStyle w:val="Achievement"/>
        <w:numPr>
          <w:ilvl w:val="0"/>
          <w:numId w:val="2"/>
        </w:numPr>
        <w:spacing w:after="0" w:line="240" w:lineRule="auto"/>
        <w:ind w:lef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T</w:t>
      </w:r>
      <w:r w:rsidR="000A37F4">
        <w:rPr>
          <w:rFonts w:ascii="Verdana" w:hAnsi="Verdana"/>
          <w:b/>
          <w:sz w:val="20"/>
        </w:rPr>
        <w:t>ECHNICAL</w:t>
      </w:r>
      <w:r>
        <w:rPr>
          <w:rFonts w:ascii="Verdana" w:hAnsi="Verdana"/>
          <w:b/>
          <w:sz w:val="20"/>
        </w:rPr>
        <w:t xml:space="preserve"> </w:t>
      </w:r>
      <w:r w:rsidR="000A37F4">
        <w:rPr>
          <w:rFonts w:ascii="Verdana" w:hAnsi="Verdana"/>
          <w:b/>
          <w:sz w:val="20"/>
        </w:rPr>
        <w:t>LEAD</w:t>
      </w:r>
      <w:r w:rsidR="00982484">
        <w:rPr>
          <w:rFonts w:ascii="Verdana" w:hAnsi="Verdana"/>
          <w:b/>
          <w:sz w:val="20"/>
        </w:rPr>
        <w:t xml:space="preserve"> </w:t>
      </w:r>
      <w:r w:rsidR="00954038">
        <w:rPr>
          <w:rFonts w:ascii="Verdana" w:hAnsi="Verdana"/>
          <w:b/>
          <w:sz w:val="20"/>
        </w:rPr>
        <w:t>(DEVELOPER ROLE)</w:t>
      </w:r>
    </w:p>
    <w:p w14:paraId="6C6B95A0" w14:textId="519A71CE" w:rsidR="00816E74" w:rsidRPr="00863A88" w:rsidRDefault="00816E74" w:rsidP="00816E74">
      <w:pPr>
        <w:pStyle w:val="Achievement"/>
        <w:numPr>
          <w:ilvl w:val="0"/>
          <w:numId w:val="0"/>
        </w:numPr>
        <w:spacing w:before="60" w:after="120" w:line="240" w:lineRule="auto"/>
        <w:ind w:left="36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HCL </w:t>
      </w:r>
      <w:r w:rsidRPr="00863A88">
        <w:rPr>
          <w:rFonts w:ascii="Verdana" w:hAnsi="Verdana"/>
          <w:b/>
          <w:sz w:val="20"/>
        </w:rPr>
        <w:t xml:space="preserve">– </w:t>
      </w:r>
      <w:r w:rsidRPr="00863A88">
        <w:rPr>
          <w:rFonts w:ascii="Verdana" w:hAnsi="Verdana"/>
          <w:sz w:val="20"/>
        </w:rPr>
        <w:t>Chennai.</w:t>
      </w:r>
    </w:p>
    <w:p w14:paraId="35D404B7" w14:textId="59A43F2C" w:rsidR="0037120F" w:rsidRPr="0037120F" w:rsidRDefault="00816E74" w:rsidP="0037120F">
      <w:pPr>
        <w:pStyle w:val="Achievement"/>
        <w:numPr>
          <w:ilvl w:val="0"/>
          <w:numId w:val="0"/>
        </w:numPr>
        <w:spacing w:before="60" w:after="0" w:line="240" w:lineRule="auto"/>
        <w:ind w:left="360"/>
        <w:jc w:val="left"/>
        <w:rPr>
          <w:rFonts w:ascii="Verdana" w:hAnsi="Verdana"/>
          <w:b/>
          <w:sz w:val="20"/>
        </w:rPr>
      </w:pPr>
      <w:r w:rsidRPr="00863A88">
        <w:rPr>
          <w:rFonts w:ascii="Verdana" w:hAnsi="Verdana"/>
          <w:sz w:val="20"/>
        </w:rPr>
        <w:t xml:space="preserve">Period: (From </w:t>
      </w:r>
      <w:r>
        <w:rPr>
          <w:rFonts w:ascii="Verdana" w:hAnsi="Verdana"/>
          <w:sz w:val="20"/>
        </w:rPr>
        <w:t>22</w:t>
      </w:r>
      <w:proofErr w:type="gramStart"/>
      <w:r w:rsidRPr="00863A88">
        <w:rPr>
          <w:rFonts w:ascii="Verdana" w:hAnsi="Verdana"/>
          <w:sz w:val="20"/>
        </w:rPr>
        <w:t xml:space="preserve">th  </w:t>
      </w:r>
      <w:r>
        <w:rPr>
          <w:rFonts w:ascii="Verdana" w:hAnsi="Verdana"/>
          <w:sz w:val="20"/>
        </w:rPr>
        <w:t>Nov</w:t>
      </w:r>
      <w:proofErr w:type="gramEnd"/>
      <w:r w:rsidRPr="00863A88">
        <w:rPr>
          <w:rFonts w:ascii="Verdana" w:hAnsi="Verdana"/>
          <w:sz w:val="20"/>
        </w:rPr>
        <w:t xml:space="preserve"> 20</w:t>
      </w:r>
      <w:r>
        <w:rPr>
          <w:rFonts w:ascii="Verdana" w:hAnsi="Verdana"/>
          <w:sz w:val="20"/>
        </w:rPr>
        <w:t>22</w:t>
      </w:r>
      <w:r w:rsidRPr="00863A88">
        <w:rPr>
          <w:rFonts w:ascii="Verdana" w:hAnsi="Verdana"/>
          <w:sz w:val="20"/>
        </w:rPr>
        <w:t xml:space="preserve">  to </w:t>
      </w:r>
      <w:r>
        <w:rPr>
          <w:rFonts w:ascii="Verdana" w:hAnsi="Verdana"/>
          <w:sz w:val="20"/>
        </w:rPr>
        <w:t>Till now</w:t>
      </w:r>
      <w:r w:rsidRPr="00863A88">
        <w:rPr>
          <w:rFonts w:ascii="Verdana" w:hAnsi="Verdana"/>
          <w:sz w:val="20"/>
        </w:rPr>
        <w:t>).</w:t>
      </w:r>
      <w:r w:rsidR="0037120F">
        <w:rPr>
          <w:rFonts w:ascii="Verdana" w:hAnsi="Verdana"/>
          <w:b/>
          <w:sz w:val="20"/>
        </w:rPr>
        <w:t xml:space="preserve"> </w:t>
      </w:r>
      <w:r w:rsidR="0037120F">
        <w:rPr>
          <w:rFonts w:ascii="Verdana" w:hAnsi="Verdana"/>
          <w:b/>
          <w:sz w:val="20"/>
        </w:rPr>
        <w:br/>
      </w:r>
    </w:p>
    <w:p w14:paraId="21C59E73" w14:textId="77777777" w:rsidR="0037120F" w:rsidRPr="00863A88" w:rsidRDefault="0037120F" w:rsidP="0037120F">
      <w:pPr>
        <w:pStyle w:val="Achievement"/>
        <w:numPr>
          <w:ilvl w:val="0"/>
          <w:numId w:val="2"/>
        </w:numPr>
        <w:spacing w:after="0" w:line="240" w:lineRule="auto"/>
        <w:ind w:left="0" w:firstLine="0"/>
        <w:jc w:val="left"/>
        <w:rPr>
          <w:rFonts w:ascii="Verdana" w:hAnsi="Verdana"/>
          <w:sz w:val="20"/>
        </w:rPr>
      </w:pPr>
      <w:proofErr w:type="gramStart"/>
      <w:r w:rsidRPr="00863A88">
        <w:rPr>
          <w:rFonts w:ascii="Verdana" w:hAnsi="Verdana"/>
          <w:b/>
          <w:sz w:val="20"/>
        </w:rPr>
        <w:t>SENIOR  SOFTWARE</w:t>
      </w:r>
      <w:proofErr w:type="gramEnd"/>
      <w:r w:rsidRPr="00863A88">
        <w:rPr>
          <w:rFonts w:ascii="Verdana" w:hAnsi="Verdana"/>
          <w:b/>
          <w:sz w:val="20"/>
        </w:rPr>
        <w:t xml:space="preserve"> ENGINEER</w:t>
      </w:r>
    </w:p>
    <w:p w14:paraId="355C5D92" w14:textId="77777777" w:rsidR="0037120F" w:rsidRPr="00863A88" w:rsidRDefault="0037120F" w:rsidP="0037120F">
      <w:pPr>
        <w:pStyle w:val="Achievement"/>
        <w:numPr>
          <w:ilvl w:val="0"/>
          <w:numId w:val="0"/>
        </w:numPr>
        <w:spacing w:before="60" w:after="120" w:line="240" w:lineRule="auto"/>
        <w:ind w:left="36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Tech Mahindra </w:t>
      </w:r>
      <w:r w:rsidRPr="00863A88">
        <w:rPr>
          <w:rFonts w:ascii="Verdana" w:hAnsi="Verdana"/>
          <w:b/>
          <w:sz w:val="20"/>
        </w:rPr>
        <w:t xml:space="preserve">– </w:t>
      </w:r>
      <w:r w:rsidRPr="00863A88">
        <w:rPr>
          <w:rFonts w:ascii="Verdana" w:hAnsi="Verdana"/>
          <w:sz w:val="20"/>
        </w:rPr>
        <w:t>Chennai.</w:t>
      </w:r>
    </w:p>
    <w:p w14:paraId="23B7787D" w14:textId="7FB96B8B" w:rsidR="0037120F" w:rsidRDefault="0037120F" w:rsidP="0037120F">
      <w:pPr>
        <w:pStyle w:val="Achievement"/>
        <w:numPr>
          <w:ilvl w:val="0"/>
          <w:numId w:val="0"/>
        </w:numPr>
        <w:spacing w:before="60" w:after="0" w:line="240" w:lineRule="auto"/>
        <w:ind w:left="360"/>
        <w:jc w:val="left"/>
        <w:rPr>
          <w:rFonts w:ascii="Verdana" w:hAnsi="Verdana"/>
          <w:sz w:val="20"/>
        </w:rPr>
      </w:pPr>
      <w:r w:rsidRPr="00863A88">
        <w:rPr>
          <w:rFonts w:ascii="Verdana" w:hAnsi="Verdana"/>
          <w:sz w:val="20"/>
        </w:rPr>
        <w:t xml:space="preserve">Period: (From </w:t>
      </w:r>
      <w:r>
        <w:rPr>
          <w:rFonts w:ascii="Verdana" w:hAnsi="Verdana"/>
          <w:sz w:val="20"/>
        </w:rPr>
        <w:t>25</w:t>
      </w:r>
      <w:proofErr w:type="gramStart"/>
      <w:r w:rsidRPr="00863A88">
        <w:rPr>
          <w:rFonts w:ascii="Verdana" w:hAnsi="Verdana"/>
          <w:sz w:val="20"/>
        </w:rPr>
        <w:t xml:space="preserve">th  </w:t>
      </w:r>
      <w:r>
        <w:rPr>
          <w:rFonts w:ascii="Verdana" w:hAnsi="Verdana"/>
          <w:sz w:val="20"/>
        </w:rPr>
        <w:t>Feb</w:t>
      </w:r>
      <w:proofErr w:type="gramEnd"/>
      <w:r w:rsidRPr="00863A88">
        <w:rPr>
          <w:rFonts w:ascii="Verdana" w:hAnsi="Verdana"/>
          <w:sz w:val="20"/>
        </w:rPr>
        <w:t xml:space="preserve"> 20</w:t>
      </w:r>
      <w:r>
        <w:rPr>
          <w:rFonts w:ascii="Verdana" w:hAnsi="Verdana"/>
          <w:sz w:val="20"/>
        </w:rPr>
        <w:t>22</w:t>
      </w:r>
      <w:r w:rsidRPr="00863A88">
        <w:rPr>
          <w:rFonts w:ascii="Verdana" w:hAnsi="Verdana"/>
          <w:sz w:val="20"/>
        </w:rPr>
        <w:t xml:space="preserve">  to </w:t>
      </w:r>
      <w:r>
        <w:rPr>
          <w:rFonts w:ascii="Verdana" w:hAnsi="Verdana"/>
          <w:sz w:val="20"/>
        </w:rPr>
        <w:t>8th Nov 2022</w:t>
      </w:r>
      <w:r w:rsidRPr="00863A88">
        <w:rPr>
          <w:rFonts w:ascii="Verdana" w:hAnsi="Verdana"/>
          <w:sz w:val="20"/>
        </w:rPr>
        <w:t>).</w:t>
      </w:r>
      <w:r>
        <w:rPr>
          <w:rFonts w:ascii="Verdana" w:hAnsi="Verdana"/>
          <w:sz w:val="20"/>
        </w:rPr>
        <w:t xml:space="preserve"> </w:t>
      </w:r>
    </w:p>
    <w:p w14:paraId="338F8AE1" w14:textId="075FAE62" w:rsidR="0037120F" w:rsidRPr="000161B8" w:rsidRDefault="0037120F" w:rsidP="0037120F">
      <w:pPr>
        <w:pStyle w:val="Achievement"/>
        <w:numPr>
          <w:ilvl w:val="0"/>
          <w:numId w:val="0"/>
        </w:numPr>
        <w:spacing w:before="60" w:after="0" w:line="240" w:lineRule="auto"/>
        <w:ind w:left="360"/>
        <w:jc w:val="left"/>
        <w:rPr>
          <w:rFonts w:ascii="Verdana" w:hAnsi="Verdana"/>
          <w:sz w:val="20"/>
        </w:rPr>
      </w:pPr>
    </w:p>
    <w:p w14:paraId="24CFB886" w14:textId="77777777" w:rsidR="0037120F" w:rsidRPr="00863A88" w:rsidRDefault="0037120F" w:rsidP="0037120F">
      <w:pPr>
        <w:pStyle w:val="Achievement"/>
        <w:numPr>
          <w:ilvl w:val="0"/>
          <w:numId w:val="2"/>
        </w:numPr>
        <w:spacing w:after="0" w:line="240" w:lineRule="auto"/>
        <w:ind w:left="0" w:firstLine="0"/>
        <w:jc w:val="left"/>
        <w:rPr>
          <w:rFonts w:ascii="Verdana" w:hAnsi="Verdana"/>
          <w:sz w:val="20"/>
        </w:rPr>
      </w:pPr>
      <w:r w:rsidRPr="00863A88">
        <w:rPr>
          <w:rFonts w:ascii="Verdana" w:hAnsi="Verdana"/>
          <w:b/>
          <w:sz w:val="20"/>
        </w:rPr>
        <w:t>SENIOR ENGINEER</w:t>
      </w:r>
    </w:p>
    <w:p w14:paraId="4FE6BDE7" w14:textId="77777777" w:rsidR="0037120F" w:rsidRPr="00863A88" w:rsidRDefault="0037120F" w:rsidP="0037120F">
      <w:pPr>
        <w:pStyle w:val="Achievement"/>
        <w:numPr>
          <w:ilvl w:val="0"/>
          <w:numId w:val="0"/>
        </w:numPr>
        <w:spacing w:before="60" w:after="120" w:line="240" w:lineRule="auto"/>
        <w:ind w:left="36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RENAULT </w:t>
      </w:r>
      <w:proofErr w:type="gramStart"/>
      <w:r>
        <w:rPr>
          <w:rFonts w:ascii="Verdana" w:hAnsi="Verdana"/>
          <w:b/>
          <w:sz w:val="20"/>
        </w:rPr>
        <w:t xml:space="preserve">NISSAN  </w:t>
      </w:r>
      <w:r w:rsidRPr="00863A88">
        <w:rPr>
          <w:rFonts w:ascii="Verdana" w:hAnsi="Verdana"/>
          <w:b/>
          <w:sz w:val="20"/>
        </w:rPr>
        <w:t>–</w:t>
      </w:r>
      <w:proofErr w:type="gramEnd"/>
      <w:r w:rsidRPr="00863A88">
        <w:rPr>
          <w:rFonts w:ascii="Verdana" w:hAnsi="Verdana"/>
          <w:b/>
          <w:sz w:val="20"/>
        </w:rPr>
        <w:t xml:space="preserve"> </w:t>
      </w:r>
      <w:r w:rsidRPr="00863A88">
        <w:rPr>
          <w:rFonts w:ascii="Verdana" w:hAnsi="Verdana"/>
          <w:sz w:val="20"/>
        </w:rPr>
        <w:t>Chennai.</w:t>
      </w:r>
    </w:p>
    <w:p w14:paraId="0B3957B9" w14:textId="58157648" w:rsidR="0037120F" w:rsidRPr="000161B8" w:rsidRDefault="0037120F" w:rsidP="0037120F">
      <w:pPr>
        <w:pStyle w:val="Achievement"/>
        <w:numPr>
          <w:ilvl w:val="0"/>
          <w:numId w:val="0"/>
        </w:numPr>
        <w:spacing w:before="60" w:after="0" w:line="240" w:lineRule="auto"/>
        <w:ind w:left="360"/>
        <w:jc w:val="left"/>
        <w:rPr>
          <w:rFonts w:ascii="Verdana" w:hAnsi="Verdana"/>
          <w:sz w:val="20"/>
        </w:rPr>
      </w:pPr>
      <w:r w:rsidRPr="00863A88">
        <w:rPr>
          <w:rFonts w:ascii="Verdana" w:hAnsi="Verdana"/>
          <w:sz w:val="20"/>
        </w:rPr>
        <w:t xml:space="preserve">Period: (From </w:t>
      </w:r>
      <w:r>
        <w:rPr>
          <w:rFonts w:ascii="Verdana" w:hAnsi="Verdana"/>
          <w:sz w:val="20"/>
        </w:rPr>
        <w:t>12</w:t>
      </w:r>
      <w:proofErr w:type="gramStart"/>
      <w:r w:rsidRPr="00863A88">
        <w:rPr>
          <w:rFonts w:ascii="Verdana" w:hAnsi="Verdana"/>
          <w:sz w:val="20"/>
        </w:rPr>
        <w:t xml:space="preserve">th  </w:t>
      </w:r>
      <w:r>
        <w:rPr>
          <w:rFonts w:ascii="Verdana" w:hAnsi="Verdana"/>
          <w:sz w:val="20"/>
        </w:rPr>
        <w:t>Jan</w:t>
      </w:r>
      <w:proofErr w:type="gramEnd"/>
      <w:r w:rsidRPr="00863A88">
        <w:rPr>
          <w:rFonts w:ascii="Verdana" w:hAnsi="Verdana"/>
          <w:sz w:val="20"/>
        </w:rPr>
        <w:t xml:space="preserve"> 20</w:t>
      </w:r>
      <w:r>
        <w:rPr>
          <w:rFonts w:ascii="Verdana" w:hAnsi="Verdana"/>
          <w:sz w:val="20"/>
        </w:rPr>
        <w:t>22</w:t>
      </w:r>
      <w:r w:rsidRPr="00863A88">
        <w:rPr>
          <w:rFonts w:ascii="Verdana" w:hAnsi="Verdana"/>
          <w:sz w:val="20"/>
        </w:rPr>
        <w:t xml:space="preserve">  to </w:t>
      </w:r>
      <w:r>
        <w:rPr>
          <w:rFonts w:ascii="Verdana" w:hAnsi="Verdana"/>
          <w:sz w:val="20"/>
        </w:rPr>
        <w:t>10th Feb 2022</w:t>
      </w:r>
      <w:r w:rsidRPr="00863A88">
        <w:rPr>
          <w:rFonts w:ascii="Verdana" w:hAnsi="Verdana"/>
          <w:sz w:val="20"/>
        </w:rPr>
        <w:t>).</w:t>
      </w:r>
      <w:r>
        <w:rPr>
          <w:rFonts w:ascii="Verdana" w:hAnsi="Verdana"/>
          <w:b/>
          <w:sz w:val="20"/>
        </w:rPr>
        <w:br/>
      </w:r>
    </w:p>
    <w:p w14:paraId="31E70D4E" w14:textId="3CAF67E1" w:rsidR="0037120F" w:rsidRPr="00863A88" w:rsidRDefault="0037120F" w:rsidP="0037120F">
      <w:pPr>
        <w:pStyle w:val="Achievement"/>
        <w:numPr>
          <w:ilvl w:val="0"/>
          <w:numId w:val="2"/>
        </w:numPr>
        <w:spacing w:after="0" w:line="240" w:lineRule="auto"/>
        <w:ind w:left="0" w:firstLine="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Associate - Projects</w:t>
      </w:r>
    </w:p>
    <w:p w14:paraId="07F62C8D" w14:textId="7FE70A5F" w:rsidR="0037120F" w:rsidRPr="00863A88" w:rsidRDefault="0037120F" w:rsidP="0037120F">
      <w:pPr>
        <w:pStyle w:val="Achievement"/>
        <w:numPr>
          <w:ilvl w:val="0"/>
          <w:numId w:val="0"/>
        </w:numPr>
        <w:spacing w:before="60" w:after="120" w:line="240" w:lineRule="auto"/>
        <w:ind w:left="36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 xml:space="preserve">CTS </w:t>
      </w:r>
      <w:r w:rsidRPr="00863A88">
        <w:rPr>
          <w:rFonts w:ascii="Verdana" w:hAnsi="Verdana"/>
          <w:b/>
          <w:sz w:val="20"/>
        </w:rPr>
        <w:t xml:space="preserve">– </w:t>
      </w:r>
      <w:r w:rsidRPr="00863A88">
        <w:rPr>
          <w:rFonts w:ascii="Verdana" w:hAnsi="Verdana"/>
          <w:sz w:val="20"/>
        </w:rPr>
        <w:t>Chennai.</w:t>
      </w:r>
    </w:p>
    <w:p w14:paraId="2C017D22" w14:textId="0D8934F7" w:rsidR="0037120F" w:rsidRPr="00863A88" w:rsidRDefault="0037120F" w:rsidP="0037120F">
      <w:pPr>
        <w:pStyle w:val="Achievement"/>
        <w:numPr>
          <w:ilvl w:val="0"/>
          <w:numId w:val="0"/>
        </w:numPr>
        <w:spacing w:after="0" w:line="240" w:lineRule="auto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</w:t>
      </w:r>
      <w:r w:rsidRPr="00863A88">
        <w:rPr>
          <w:rFonts w:ascii="Verdana" w:hAnsi="Verdana"/>
          <w:sz w:val="20"/>
        </w:rPr>
        <w:t xml:space="preserve">Period: (From </w:t>
      </w:r>
      <w:r>
        <w:rPr>
          <w:rFonts w:ascii="Verdana" w:hAnsi="Verdana"/>
          <w:sz w:val="20"/>
        </w:rPr>
        <w:t>27</w:t>
      </w:r>
      <w:proofErr w:type="gramStart"/>
      <w:r w:rsidRPr="00863A88">
        <w:rPr>
          <w:rFonts w:ascii="Verdana" w:hAnsi="Verdana"/>
          <w:sz w:val="20"/>
        </w:rPr>
        <w:t xml:space="preserve">th  </w:t>
      </w:r>
      <w:r>
        <w:rPr>
          <w:rFonts w:ascii="Verdana" w:hAnsi="Verdana"/>
          <w:sz w:val="20"/>
        </w:rPr>
        <w:t>Sep</w:t>
      </w:r>
      <w:proofErr w:type="gramEnd"/>
      <w:r w:rsidRPr="00863A88">
        <w:rPr>
          <w:rFonts w:ascii="Verdana" w:hAnsi="Verdana"/>
          <w:sz w:val="20"/>
        </w:rPr>
        <w:t xml:space="preserve"> 20</w:t>
      </w:r>
      <w:r>
        <w:rPr>
          <w:rFonts w:ascii="Verdana" w:hAnsi="Verdana"/>
          <w:sz w:val="20"/>
        </w:rPr>
        <w:t>21</w:t>
      </w:r>
      <w:r w:rsidRPr="00863A88">
        <w:rPr>
          <w:rFonts w:ascii="Verdana" w:hAnsi="Verdana"/>
          <w:sz w:val="20"/>
        </w:rPr>
        <w:t xml:space="preserve">  to </w:t>
      </w:r>
      <w:r>
        <w:rPr>
          <w:rFonts w:ascii="Verdana" w:hAnsi="Verdana"/>
          <w:sz w:val="20"/>
        </w:rPr>
        <w:t>22th Nov 2021</w:t>
      </w:r>
      <w:r w:rsidRPr="00863A88">
        <w:rPr>
          <w:rFonts w:ascii="Verdana" w:hAnsi="Verdana"/>
          <w:sz w:val="20"/>
        </w:rPr>
        <w:t>).</w:t>
      </w:r>
    </w:p>
    <w:p w14:paraId="3630D3CE" w14:textId="77777777" w:rsidR="00FA5F3B" w:rsidRPr="00FA5F3B" w:rsidRDefault="00FA5F3B" w:rsidP="00FA5F3B">
      <w:pPr>
        <w:pStyle w:val="Achievement"/>
        <w:numPr>
          <w:ilvl w:val="0"/>
          <w:numId w:val="0"/>
        </w:numPr>
        <w:spacing w:after="0" w:line="240" w:lineRule="auto"/>
        <w:jc w:val="left"/>
        <w:rPr>
          <w:rFonts w:ascii="Verdana" w:hAnsi="Verdana"/>
          <w:sz w:val="20"/>
        </w:rPr>
      </w:pPr>
    </w:p>
    <w:p w14:paraId="3C2700E3" w14:textId="52A7CCA4" w:rsidR="000161B8" w:rsidRPr="00863A88" w:rsidRDefault="000161B8" w:rsidP="000161B8">
      <w:pPr>
        <w:pStyle w:val="Achievement"/>
        <w:numPr>
          <w:ilvl w:val="0"/>
          <w:numId w:val="2"/>
        </w:numPr>
        <w:spacing w:after="0" w:line="240" w:lineRule="auto"/>
        <w:ind w:left="0" w:firstLine="0"/>
        <w:jc w:val="left"/>
        <w:rPr>
          <w:rFonts w:ascii="Verdana" w:hAnsi="Verdana"/>
          <w:sz w:val="20"/>
        </w:rPr>
      </w:pPr>
      <w:proofErr w:type="gramStart"/>
      <w:r w:rsidRPr="00863A88">
        <w:rPr>
          <w:rFonts w:ascii="Verdana" w:hAnsi="Verdana"/>
          <w:b/>
          <w:sz w:val="20"/>
        </w:rPr>
        <w:t xml:space="preserve">SENIOR  </w:t>
      </w:r>
      <w:r w:rsidR="00FA5F3B">
        <w:rPr>
          <w:rFonts w:ascii="Verdana" w:hAnsi="Verdana"/>
          <w:b/>
          <w:sz w:val="20"/>
        </w:rPr>
        <w:t>PROJECT</w:t>
      </w:r>
      <w:proofErr w:type="gramEnd"/>
      <w:r w:rsidR="00337E9F" w:rsidRPr="00863A88">
        <w:rPr>
          <w:rFonts w:ascii="Verdana" w:hAnsi="Verdana"/>
          <w:b/>
          <w:sz w:val="20"/>
        </w:rPr>
        <w:t xml:space="preserve"> </w:t>
      </w:r>
      <w:r w:rsidRPr="00863A88">
        <w:rPr>
          <w:rFonts w:ascii="Verdana" w:hAnsi="Verdana"/>
          <w:b/>
          <w:sz w:val="20"/>
        </w:rPr>
        <w:t>ENGINEER</w:t>
      </w:r>
    </w:p>
    <w:p w14:paraId="3F59E3B3" w14:textId="0BA72E90" w:rsidR="000161B8" w:rsidRPr="00863A88" w:rsidRDefault="000161B8" w:rsidP="000161B8">
      <w:pPr>
        <w:pStyle w:val="Achievement"/>
        <w:numPr>
          <w:ilvl w:val="0"/>
          <w:numId w:val="0"/>
        </w:numPr>
        <w:spacing w:before="60" w:after="120" w:line="240" w:lineRule="auto"/>
        <w:ind w:left="360"/>
        <w:jc w:val="left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Wipro</w:t>
      </w:r>
      <w:r w:rsidR="00461350">
        <w:rPr>
          <w:rFonts w:ascii="Verdana" w:hAnsi="Verdana"/>
          <w:b/>
          <w:sz w:val="20"/>
        </w:rPr>
        <w:t xml:space="preserve"> Limited </w:t>
      </w:r>
      <w:r w:rsidRPr="00863A88">
        <w:rPr>
          <w:rFonts w:ascii="Verdana" w:hAnsi="Verdana"/>
          <w:b/>
          <w:sz w:val="20"/>
        </w:rPr>
        <w:t xml:space="preserve">– </w:t>
      </w:r>
      <w:r w:rsidRPr="00863A88">
        <w:rPr>
          <w:rFonts w:ascii="Verdana" w:hAnsi="Verdana"/>
          <w:sz w:val="20"/>
        </w:rPr>
        <w:t>Chennai.</w:t>
      </w:r>
    </w:p>
    <w:p w14:paraId="76811EB1" w14:textId="3E179AE1" w:rsidR="000161B8" w:rsidRPr="00863A88" w:rsidRDefault="000161B8" w:rsidP="000161B8">
      <w:pPr>
        <w:pStyle w:val="Achievement"/>
        <w:numPr>
          <w:ilvl w:val="0"/>
          <w:numId w:val="0"/>
        </w:numPr>
        <w:spacing w:before="60" w:after="0" w:line="240" w:lineRule="auto"/>
        <w:ind w:left="360"/>
        <w:jc w:val="left"/>
        <w:rPr>
          <w:rFonts w:ascii="Verdana" w:hAnsi="Verdana"/>
          <w:sz w:val="20"/>
        </w:rPr>
      </w:pPr>
      <w:r w:rsidRPr="00863A88">
        <w:rPr>
          <w:rFonts w:ascii="Verdana" w:hAnsi="Verdana"/>
          <w:sz w:val="20"/>
        </w:rPr>
        <w:t xml:space="preserve">Period: (From </w:t>
      </w:r>
      <w:r>
        <w:rPr>
          <w:rFonts w:ascii="Verdana" w:hAnsi="Verdana"/>
          <w:sz w:val="20"/>
        </w:rPr>
        <w:t>25</w:t>
      </w:r>
      <w:proofErr w:type="gramStart"/>
      <w:r w:rsidRPr="00863A88">
        <w:rPr>
          <w:rFonts w:ascii="Verdana" w:hAnsi="Verdana"/>
          <w:sz w:val="20"/>
        </w:rPr>
        <w:t xml:space="preserve">th  </w:t>
      </w:r>
      <w:r>
        <w:rPr>
          <w:rFonts w:ascii="Verdana" w:hAnsi="Verdana"/>
          <w:sz w:val="20"/>
        </w:rPr>
        <w:t>Jun</w:t>
      </w:r>
      <w:proofErr w:type="gramEnd"/>
      <w:r w:rsidRPr="00863A88">
        <w:rPr>
          <w:rFonts w:ascii="Verdana" w:hAnsi="Verdana"/>
          <w:sz w:val="20"/>
        </w:rPr>
        <w:t xml:space="preserve"> 20</w:t>
      </w:r>
      <w:r>
        <w:rPr>
          <w:rFonts w:ascii="Verdana" w:hAnsi="Verdana"/>
          <w:sz w:val="20"/>
        </w:rPr>
        <w:t>20</w:t>
      </w:r>
      <w:r w:rsidRPr="00863A88">
        <w:rPr>
          <w:rFonts w:ascii="Verdana" w:hAnsi="Verdana"/>
          <w:sz w:val="20"/>
        </w:rPr>
        <w:t xml:space="preserve">  to </w:t>
      </w:r>
      <w:r w:rsidR="002452B5">
        <w:rPr>
          <w:rFonts w:ascii="Verdana" w:hAnsi="Verdana"/>
          <w:sz w:val="20"/>
        </w:rPr>
        <w:t>1</w:t>
      </w:r>
      <w:r w:rsidR="00D45771">
        <w:rPr>
          <w:rFonts w:ascii="Verdana" w:hAnsi="Verdana"/>
          <w:sz w:val="20"/>
        </w:rPr>
        <w:t>1th</w:t>
      </w:r>
      <w:r w:rsidR="002452B5">
        <w:rPr>
          <w:rFonts w:ascii="Verdana" w:hAnsi="Verdana"/>
          <w:sz w:val="20"/>
        </w:rPr>
        <w:t xml:space="preserve"> Sep 2021</w:t>
      </w:r>
      <w:r w:rsidRPr="00863A88">
        <w:rPr>
          <w:rFonts w:ascii="Verdana" w:hAnsi="Verdana"/>
          <w:sz w:val="20"/>
        </w:rPr>
        <w:t>).</w:t>
      </w:r>
    </w:p>
    <w:p w14:paraId="7558D77C" w14:textId="77777777" w:rsidR="00110D8B" w:rsidRPr="00585B7D" w:rsidRDefault="00110D8B" w:rsidP="001D79A3">
      <w:pPr>
        <w:pStyle w:val="Achievement"/>
        <w:numPr>
          <w:ilvl w:val="0"/>
          <w:numId w:val="0"/>
        </w:numPr>
        <w:spacing w:after="0" w:line="276" w:lineRule="auto"/>
        <w:jc w:val="left"/>
        <w:rPr>
          <w:rFonts w:ascii="Verdana" w:hAnsi="Verdana"/>
          <w:sz w:val="21"/>
          <w:szCs w:val="21"/>
        </w:rPr>
      </w:pPr>
    </w:p>
    <w:p w14:paraId="4585CE1C" w14:textId="0356DA15" w:rsidR="00372536" w:rsidRPr="00863A88" w:rsidRDefault="00372536" w:rsidP="009513B5">
      <w:pPr>
        <w:pStyle w:val="Achievement"/>
        <w:numPr>
          <w:ilvl w:val="0"/>
          <w:numId w:val="2"/>
        </w:numPr>
        <w:spacing w:after="0" w:line="240" w:lineRule="auto"/>
        <w:ind w:left="0" w:firstLine="0"/>
        <w:jc w:val="left"/>
        <w:rPr>
          <w:rFonts w:ascii="Verdana" w:hAnsi="Verdana"/>
          <w:sz w:val="20"/>
        </w:rPr>
      </w:pPr>
      <w:proofErr w:type="gramStart"/>
      <w:r w:rsidRPr="00863A88">
        <w:rPr>
          <w:rFonts w:ascii="Verdana" w:hAnsi="Verdana"/>
          <w:b/>
          <w:sz w:val="20"/>
        </w:rPr>
        <w:t>SENIOR  SOFTWARE</w:t>
      </w:r>
      <w:proofErr w:type="gramEnd"/>
      <w:r w:rsidRPr="00863A88">
        <w:rPr>
          <w:rFonts w:ascii="Verdana" w:hAnsi="Verdana"/>
          <w:b/>
          <w:sz w:val="20"/>
        </w:rPr>
        <w:t xml:space="preserve"> ENGINEER</w:t>
      </w:r>
    </w:p>
    <w:p w14:paraId="3940D619" w14:textId="54005BD7" w:rsidR="00372536" w:rsidRPr="00863A88" w:rsidRDefault="001B326D" w:rsidP="009513B5">
      <w:pPr>
        <w:pStyle w:val="Achievement"/>
        <w:numPr>
          <w:ilvl w:val="0"/>
          <w:numId w:val="0"/>
        </w:numPr>
        <w:spacing w:before="60" w:after="120" w:line="240" w:lineRule="auto"/>
        <w:ind w:left="360"/>
        <w:jc w:val="left"/>
        <w:rPr>
          <w:rFonts w:ascii="Verdana" w:hAnsi="Verdana"/>
          <w:sz w:val="20"/>
        </w:rPr>
      </w:pPr>
      <w:proofErr w:type="spellStart"/>
      <w:r w:rsidRPr="00863A88">
        <w:rPr>
          <w:rFonts w:ascii="Verdana" w:hAnsi="Verdana"/>
          <w:b/>
          <w:sz w:val="20"/>
        </w:rPr>
        <w:t>Tvs</w:t>
      </w:r>
      <w:proofErr w:type="spellEnd"/>
      <w:r w:rsidR="00372536" w:rsidRPr="00863A88">
        <w:rPr>
          <w:rFonts w:ascii="Verdana" w:hAnsi="Verdana"/>
          <w:b/>
          <w:sz w:val="20"/>
        </w:rPr>
        <w:t xml:space="preserve"> </w:t>
      </w:r>
      <w:r w:rsidRPr="00863A88">
        <w:rPr>
          <w:rFonts w:ascii="Verdana" w:hAnsi="Verdana"/>
          <w:b/>
          <w:sz w:val="20"/>
        </w:rPr>
        <w:t>Next</w:t>
      </w:r>
      <w:r w:rsidR="00372536" w:rsidRPr="00863A88">
        <w:rPr>
          <w:rFonts w:ascii="Verdana" w:hAnsi="Verdana"/>
          <w:b/>
          <w:sz w:val="20"/>
        </w:rPr>
        <w:t xml:space="preserve"> –</w:t>
      </w:r>
      <w:r w:rsidRPr="00863A88">
        <w:rPr>
          <w:rFonts w:ascii="Verdana" w:hAnsi="Verdana"/>
          <w:b/>
          <w:sz w:val="20"/>
        </w:rPr>
        <w:t xml:space="preserve"> </w:t>
      </w:r>
      <w:r w:rsidR="00372536" w:rsidRPr="00863A88">
        <w:rPr>
          <w:rFonts w:ascii="Verdana" w:hAnsi="Verdana"/>
          <w:sz w:val="20"/>
        </w:rPr>
        <w:t>Chennai.</w:t>
      </w:r>
    </w:p>
    <w:p w14:paraId="07625354" w14:textId="3242910E" w:rsidR="00372536" w:rsidRPr="00863A88" w:rsidRDefault="00372536" w:rsidP="009513B5">
      <w:pPr>
        <w:pStyle w:val="Achievement"/>
        <w:numPr>
          <w:ilvl w:val="0"/>
          <w:numId w:val="0"/>
        </w:numPr>
        <w:spacing w:before="60" w:after="0" w:line="240" w:lineRule="auto"/>
        <w:ind w:left="360"/>
        <w:jc w:val="left"/>
        <w:rPr>
          <w:rFonts w:ascii="Verdana" w:hAnsi="Verdana"/>
          <w:sz w:val="20"/>
        </w:rPr>
      </w:pPr>
      <w:r w:rsidRPr="00863A88">
        <w:rPr>
          <w:rFonts w:ascii="Verdana" w:hAnsi="Verdana"/>
          <w:sz w:val="20"/>
        </w:rPr>
        <w:t xml:space="preserve">Period: (From </w:t>
      </w:r>
      <w:r w:rsidR="001B326D" w:rsidRPr="00863A88">
        <w:rPr>
          <w:rFonts w:ascii="Verdana" w:hAnsi="Verdana"/>
          <w:sz w:val="20"/>
        </w:rPr>
        <w:t>11</w:t>
      </w:r>
      <w:proofErr w:type="gramStart"/>
      <w:r w:rsidRPr="00863A88">
        <w:rPr>
          <w:rFonts w:ascii="Verdana" w:hAnsi="Verdana"/>
          <w:sz w:val="20"/>
        </w:rPr>
        <w:t xml:space="preserve">th  </w:t>
      </w:r>
      <w:r w:rsidR="001B326D" w:rsidRPr="00863A88">
        <w:rPr>
          <w:rFonts w:ascii="Verdana" w:hAnsi="Verdana"/>
          <w:sz w:val="20"/>
        </w:rPr>
        <w:t>Dec</w:t>
      </w:r>
      <w:proofErr w:type="gramEnd"/>
      <w:r w:rsidRPr="00863A88">
        <w:rPr>
          <w:rFonts w:ascii="Verdana" w:hAnsi="Verdana"/>
          <w:sz w:val="20"/>
        </w:rPr>
        <w:t xml:space="preserve"> 2018  to </w:t>
      </w:r>
      <w:r w:rsidR="001B326D" w:rsidRPr="00863A88">
        <w:rPr>
          <w:rFonts w:ascii="Verdana" w:hAnsi="Verdana"/>
          <w:sz w:val="20"/>
        </w:rPr>
        <w:t>10th</w:t>
      </w:r>
      <w:r w:rsidRPr="00863A88">
        <w:rPr>
          <w:rFonts w:ascii="Verdana" w:hAnsi="Verdana"/>
          <w:sz w:val="20"/>
        </w:rPr>
        <w:t xml:space="preserve"> </w:t>
      </w:r>
      <w:r w:rsidR="001B326D" w:rsidRPr="00863A88">
        <w:rPr>
          <w:rFonts w:ascii="Verdana" w:hAnsi="Verdana"/>
          <w:sz w:val="20"/>
        </w:rPr>
        <w:t>Jan</w:t>
      </w:r>
      <w:r w:rsidRPr="00863A88">
        <w:rPr>
          <w:rFonts w:ascii="Verdana" w:hAnsi="Verdana"/>
          <w:sz w:val="20"/>
        </w:rPr>
        <w:t xml:space="preserve"> </w:t>
      </w:r>
      <w:r w:rsidR="00724ED2">
        <w:rPr>
          <w:rFonts w:ascii="Verdana" w:hAnsi="Verdana"/>
          <w:sz w:val="20"/>
        </w:rPr>
        <w:t>2020</w:t>
      </w:r>
      <w:r w:rsidRPr="00863A88">
        <w:rPr>
          <w:rFonts w:ascii="Verdana" w:hAnsi="Verdana"/>
          <w:sz w:val="20"/>
        </w:rPr>
        <w:t>).</w:t>
      </w:r>
    </w:p>
    <w:p w14:paraId="4215485C" w14:textId="77777777" w:rsidR="00372536" w:rsidRPr="00863A88" w:rsidRDefault="00372536" w:rsidP="00372536">
      <w:pPr>
        <w:pStyle w:val="Achievement"/>
        <w:numPr>
          <w:ilvl w:val="0"/>
          <w:numId w:val="0"/>
        </w:numPr>
        <w:spacing w:after="0" w:line="276" w:lineRule="auto"/>
        <w:jc w:val="left"/>
        <w:rPr>
          <w:rFonts w:ascii="Verdana" w:hAnsi="Verdana"/>
          <w:sz w:val="20"/>
        </w:rPr>
      </w:pPr>
    </w:p>
    <w:p w14:paraId="6C4F9C51" w14:textId="01137FC2" w:rsidR="00512090" w:rsidRPr="00863A88" w:rsidRDefault="00512090" w:rsidP="009513B5">
      <w:pPr>
        <w:pStyle w:val="Achievement"/>
        <w:numPr>
          <w:ilvl w:val="0"/>
          <w:numId w:val="2"/>
        </w:numPr>
        <w:spacing w:after="0" w:line="240" w:lineRule="auto"/>
        <w:ind w:left="0" w:firstLine="0"/>
        <w:jc w:val="left"/>
        <w:rPr>
          <w:rFonts w:ascii="Verdana" w:hAnsi="Verdana"/>
          <w:sz w:val="20"/>
        </w:rPr>
      </w:pPr>
      <w:proofErr w:type="gramStart"/>
      <w:r w:rsidRPr="00863A88">
        <w:rPr>
          <w:rFonts w:ascii="Verdana" w:hAnsi="Verdana"/>
          <w:b/>
          <w:sz w:val="20"/>
        </w:rPr>
        <w:t>UI  DEVELOPER</w:t>
      </w:r>
      <w:proofErr w:type="gramEnd"/>
      <w:r w:rsidR="00B134AA">
        <w:rPr>
          <w:rFonts w:ascii="Verdana" w:hAnsi="Verdana"/>
          <w:b/>
          <w:sz w:val="20"/>
        </w:rPr>
        <w:t xml:space="preserve"> (CONTRACT)</w:t>
      </w:r>
    </w:p>
    <w:p w14:paraId="452CBB66" w14:textId="4332BC4D" w:rsidR="00512090" w:rsidRPr="00863A88" w:rsidRDefault="00084EC0" w:rsidP="009513B5">
      <w:pPr>
        <w:pStyle w:val="Achievement"/>
        <w:numPr>
          <w:ilvl w:val="0"/>
          <w:numId w:val="0"/>
        </w:numPr>
        <w:spacing w:before="60" w:after="120" w:line="240" w:lineRule="auto"/>
        <w:ind w:left="360"/>
        <w:jc w:val="left"/>
        <w:rPr>
          <w:rFonts w:ascii="Verdana" w:hAnsi="Verdana"/>
          <w:sz w:val="20"/>
        </w:rPr>
      </w:pPr>
      <w:r w:rsidRPr="00863A88">
        <w:rPr>
          <w:rFonts w:ascii="Verdana" w:hAnsi="Verdana"/>
          <w:b/>
          <w:sz w:val="20"/>
        </w:rPr>
        <w:t>Magna</w:t>
      </w:r>
      <w:r w:rsidR="00512090" w:rsidRPr="00863A88">
        <w:rPr>
          <w:rFonts w:ascii="Verdana" w:hAnsi="Verdana"/>
          <w:b/>
          <w:sz w:val="20"/>
        </w:rPr>
        <w:t xml:space="preserve"> </w:t>
      </w:r>
      <w:r w:rsidRPr="00863A88">
        <w:rPr>
          <w:rFonts w:ascii="Verdana" w:hAnsi="Verdana"/>
          <w:b/>
          <w:sz w:val="20"/>
        </w:rPr>
        <w:t xml:space="preserve">Infotech – </w:t>
      </w:r>
      <w:r w:rsidR="009224A7">
        <w:rPr>
          <w:rFonts w:ascii="Verdana" w:hAnsi="Verdana"/>
          <w:b/>
          <w:sz w:val="20"/>
        </w:rPr>
        <w:t>C</w:t>
      </w:r>
      <w:r w:rsidRPr="00863A88">
        <w:rPr>
          <w:rFonts w:ascii="Verdana" w:hAnsi="Verdana"/>
          <w:b/>
          <w:sz w:val="20"/>
        </w:rPr>
        <w:t>lient location RR Donnelley</w:t>
      </w:r>
      <w:r w:rsidR="00512090" w:rsidRPr="00863A88">
        <w:rPr>
          <w:rFonts w:ascii="Verdana" w:hAnsi="Verdana"/>
          <w:sz w:val="20"/>
        </w:rPr>
        <w:t>, Chennai.</w:t>
      </w:r>
    </w:p>
    <w:p w14:paraId="601E0827" w14:textId="77777777" w:rsidR="00512090" w:rsidRPr="00863A88" w:rsidRDefault="00512090" w:rsidP="009513B5">
      <w:pPr>
        <w:pStyle w:val="Achievement"/>
        <w:numPr>
          <w:ilvl w:val="0"/>
          <w:numId w:val="0"/>
        </w:numPr>
        <w:spacing w:before="60" w:after="0" w:line="240" w:lineRule="auto"/>
        <w:ind w:left="360"/>
        <w:jc w:val="left"/>
        <w:rPr>
          <w:rFonts w:ascii="Verdana" w:hAnsi="Verdana"/>
          <w:sz w:val="20"/>
        </w:rPr>
      </w:pPr>
      <w:r w:rsidRPr="00863A88">
        <w:rPr>
          <w:rFonts w:ascii="Verdana" w:hAnsi="Verdana"/>
          <w:sz w:val="20"/>
        </w:rPr>
        <w:t xml:space="preserve">Period: (From </w:t>
      </w:r>
      <w:r w:rsidR="004378F9" w:rsidRPr="00863A88">
        <w:rPr>
          <w:rFonts w:ascii="Verdana" w:hAnsi="Verdana"/>
          <w:sz w:val="20"/>
        </w:rPr>
        <w:t>17</w:t>
      </w:r>
      <w:proofErr w:type="gramStart"/>
      <w:r w:rsidRPr="00863A88">
        <w:rPr>
          <w:rFonts w:ascii="Verdana" w:hAnsi="Verdana"/>
          <w:sz w:val="20"/>
        </w:rPr>
        <w:t>th  May</w:t>
      </w:r>
      <w:proofErr w:type="gramEnd"/>
      <w:r w:rsidRPr="00863A88">
        <w:rPr>
          <w:rFonts w:ascii="Verdana" w:hAnsi="Verdana"/>
          <w:sz w:val="20"/>
        </w:rPr>
        <w:t xml:space="preserve"> 201</w:t>
      </w:r>
      <w:r w:rsidR="004378F9" w:rsidRPr="00863A88">
        <w:rPr>
          <w:rFonts w:ascii="Verdana" w:hAnsi="Verdana"/>
          <w:sz w:val="20"/>
        </w:rPr>
        <w:t xml:space="preserve">8 </w:t>
      </w:r>
      <w:r w:rsidRPr="00863A88">
        <w:rPr>
          <w:rFonts w:ascii="Verdana" w:hAnsi="Verdana"/>
          <w:sz w:val="20"/>
        </w:rPr>
        <w:t xml:space="preserve"> to </w:t>
      </w:r>
      <w:r w:rsidR="004378F9" w:rsidRPr="00863A88">
        <w:rPr>
          <w:rFonts w:ascii="Verdana" w:hAnsi="Verdana"/>
          <w:sz w:val="20"/>
        </w:rPr>
        <w:t>22nd</w:t>
      </w:r>
      <w:r w:rsidRPr="00863A88">
        <w:rPr>
          <w:rFonts w:ascii="Verdana" w:hAnsi="Verdana"/>
          <w:sz w:val="20"/>
        </w:rPr>
        <w:t xml:space="preserve"> </w:t>
      </w:r>
      <w:r w:rsidR="004378F9" w:rsidRPr="00863A88">
        <w:rPr>
          <w:rFonts w:ascii="Verdana" w:hAnsi="Verdana"/>
          <w:sz w:val="20"/>
        </w:rPr>
        <w:t>Nov</w:t>
      </w:r>
      <w:r w:rsidRPr="00863A88">
        <w:rPr>
          <w:rFonts w:ascii="Verdana" w:hAnsi="Verdana"/>
          <w:sz w:val="20"/>
        </w:rPr>
        <w:t xml:space="preserve"> 2018)</w:t>
      </w:r>
      <w:r w:rsidR="004378F9" w:rsidRPr="00863A88">
        <w:rPr>
          <w:rFonts w:ascii="Verdana" w:hAnsi="Verdana"/>
          <w:sz w:val="20"/>
        </w:rPr>
        <w:t>.</w:t>
      </w:r>
    </w:p>
    <w:p w14:paraId="7B2BA0AC" w14:textId="77777777" w:rsidR="000E4FF9" w:rsidRPr="00863A88" w:rsidRDefault="000E4FF9" w:rsidP="000E4FF9">
      <w:pPr>
        <w:pStyle w:val="Achievement"/>
        <w:numPr>
          <w:ilvl w:val="0"/>
          <w:numId w:val="0"/>
        </w:numPr>
        <w:spacing w:after="0" w:line="276" w:lineRule="auto"/>
        <w:jc w:val="left"/>
        <w:rPr>
          <w:rFonts w:ascii="Verdana" w:hAnsi="Verdana"/>
          <w:sz w:val="20"/>
        </w:rPr>
      </w:pPr>
    </w:p>
    <w:p w14:paraId="53BFE4E3" w14:textId="77777777" w:rsidR="00110D8B" w:rsidRPr="00863A88" w:rsidRDefault="00907B97" w:rsidP="009513B5">
      <w:pPr>
        <w:pStyle w:val="Achievement"/>
        <w:numPr>
          <w:ilvl w:val="0"/>
          <w:numId w:val="2"/>
        </w:numPr>
        <w:spacing w:after="0" w:line="240" w:lineRule="auto"/>
        <w:ind w:left="0" w:firstLine="0"/>
        <w:jc w:val="left"/>
        <w:rPr>
          <w:rFonts w:ascii="Verdana" w:hAnsi="Verdana"/>
          <w:sz w:val="20"/>
        </w:rPr>
      </w:pPr>
      <w:proofErr w:type="gramStart"/>
      <w:r w:rsidRPr="00863A88">
        <w:rPr>
          <w:rFonts w:ascii="Verdana" w:hAnsi="Verdana"/>
          <w:b/>
          <w:sz w:val="20"/>
        </w:rPr>
        <w:t xml:space="preserve">UI </w:t>
      </w:r>
      <w:r w:rsidR="0002564A" w:rsidRPr="00863A88">
        <w:rPr>
          <w:rFonts w:ascii="Verdana" w:hAnsi="Verdana"/>
          <w:b/>
          <w:sz w:val="20"/>
        </w:rPr>
        <w:t xml:space="preserve"> </w:t>
      </w:r>
      <w:r w:rsidR="00383861" w:rsidRPr="00863A88">
        <w:rPr>
          <w:rFonts w:ascii="Verdana" w:hAnsi="Verdana"/>
          <w:b/>
          <w:sz w:val="20"/>
        </w:rPr>
        <w:t>DEVELOPER</w:t>
      </w:r>
      <w:proofErr w:type="gramEnd"/>
    </w:p>
    <w:p w14:paraId="03BCC2CB" w14:textId="77777777" w:rsidR="00110D8B" w:rsidRPr="00863A88" w:rsidRDefault="006B72C2" w:rsidP="009513B5">
      <w:pPr>
        <w:pStyle w:val="Achievement"/>
        <w:numPr>
          <w:ilvl w:val="0"/>
          <w:numId w:val="0"/>
        </w:numPr>
        <w:spacing w:before="60" w:after="120" w:line="240" w:lineRule="auto"/>
        <w:ind w:left="360"/>
        <w:jc w:val="left"/>
        <w:rPr>
          <w:rFonts w:ascii="Verdana" w:hAnsi="Verdana"/>
          <w:sz w:val="20"/>
        </w:rPr>
      </w:pPr>
      <w:r w:rsidRPr="00863A88">
        <w:rPr>
          <w:rFonts w:ascii="Verdana" w:hAnsi="Verdana"/>
          <w:b/>
          <w:sz w:val="20"/>
        </w:rPr>
        <w:t>Dream Creators</w:t>
      </w:r>
      <w:r w:rsidR="005E243E" w:rsidRPr="00863A88">
        <w:rPr>
          <w:rFonts w:ascii="Verdana" w:hAnsi="Verdana"/>
          <w:b/>
          <w:sz w:val="20"/>
        </w:rPr>
        <w:t xml:space="preserve"> </w:t>
      </w:r>
      <w:proofErr w:type="spellStart"/>
      <w:r w:rsidR="00664F76" w:rsidRPr="00863A88">
        <w:rPr>
          <w:rFonts w:ascii="Verdana" w:hAnsi="Verdana"/>
          <w:b/>
          <w:sz w:val="20"/>
        </w:rPr>
        <w:t>Pvt</w:t>
      </w:r>
      <w:r w:rsidR="001E57BB" w:rsidRPr="00863A88">
        <w:rPr>
          <w:rFonts w:ascii="Verdana" w:hAnsi="Verdana"/>
          <w:b/>
          <w:sz w:val="20"/>
        </w:rPr>
        <w:t>.</w:t>
      </w:r>
      <w:r w:rsidR="00664F76" w:rsidRPr="00863A88">
        <w:rPr>
          <w:rFonts w:ascii="Verdana" w:hAnsi="Verdana"/>
          <w:b/>
          <w:sz w:val="20"/>
        </w:rPr>
        <w:t>Ltd</w:t>
      </w:r>
      <w:proofErr w:type="spellEnd"/>
      <w:r w:rsidR="00110D8B" w:rsidRPr="00863A88">
        <w:rPr>
          <w:rFonts w:ascii="Verdana" w:hAnsi="Verdana"/>
          <w:sz w:val="20"/>
        </w:rPr>
        <w:t>, Chennai.</w:t>
      </w:r>
    </w:p>
    <w:p w14:paraId="7B898F8E" w14:textId="70E9A410" w:rsidR="00110D8B" w:rsidRPr="00863A88" w:rsidRDefault="00352EC5" w:rsidP="009513B5">
      <w:pPr>
        <w:pStyle w:val="Achievement"/>
        <w:numPr>
          <w:ilvl w:val="0"/>
          <w:numId w:val="0"/>
        </w:numPr>
        <w:spacing w:before="60" w:after="0" w:line="240" w:lineRule="auto"/>
        <w:ind w:left="360"/>
        <w:jc w:val="left"/>
        <w:rPr>
          <w:rFonts w:ascii="Verdana" w:hAnsi="Verdana"/>
          <w:sz w:val="20"/>
        </w:rPr>
      </w:pPr>
      <w:r w:rsidRPr="00863A88">
        <w:rPr>
          <w:rFonts w:ascii="Verdana" w:hAnsi="Verdana"/>
          <w:sz w:val="20"/>
        </w:rPr>
        <w:t xml:space="preserve">Period: (From </w:t>
      </w:r>
      <w:r w:rsidR="00BD4110" w:rsidRPr="00863A88">
        <w:rPr>
          <w:rFonts w:ascii="Verdana" w:hAnsi="Verdana"/>
          <w:sz w:val="20"/>
        </w:rPr>
        <w:t>5</w:t>
      </w:r>
      <w:proofErr w:type="gramStart"/>
      <w:r w:rsidR="00BD4110" w:rsidRPr="00863A88">
        <w:rPr>
          <w:rFonts w:ascii="Verdana" w:hAnsi="Verdana"/>
          <w:sz w:val="20"/>
        </w:rPr>
        <w:t>th  May</w:t>
      </w:r>
      <w:proofErr w:type="gramEnd"/>
      <w:r w:rsidR="00110D8B" w:rsidRPr="00863A88">
        <w:rPr>
          <w:rFonts w:ascii="Verdana" w:hAnsi="Verdana"/>
          <w:sz w:val="20"/>
        </w:rPr>
        <w:t xml:space="preserve"> 20</w:t>
      </w:r>
      <w:r w:rsidR="00DF6199" w:rsidRPr="00863A88">
        <w:rPr>
          <w:rFonts w:ascii="Verdana" w:hAnsi="Verdana"/>
          <w:sz w:val="20"/>
        </w:rPr>
        <w:t>1</w:t>
      </w:r>
      <w:r w:rsidR="00705A70" w:rsidRPr="00863A88">
        <w:rPr>
          <w:rFonts w:ascii="Verdana" w:hAnsi="Verdana"/>
          <w:sz w:val="20"/>
        </w:rPr>
        <w:t>4</w:t>
      </w:r>
      <w:r w:rsidR="0003667C" w:rsidRPr="00863A88">
        <w:rPr>
          <w:rFonts w:ascii="Verdana" w:hAnsi="Verdana"/>
          <w:sz w:val="20"/>
        </w:rPr>
        <w:t xml:space="preserve"> to </w:t>
      </w:r>
      <w:r w:rsidR="00BD4110" w:rsidRPr="00863A88">
        <w:rPr>
          <w:rFonts w:ascii="Verdana" w:hAnsi="Verdana"/>
          <w:sz w:val="20"/>
        </w:rPr>
        <w:t>10th May 2018</w:t>
      </w:r>
      <w:r w:rsidR="00110D8B" w:rsidRPr="00863A88">
        <w:rPr>
          <w:rFonts w:ascii="Verdana" w:hAnsi="Verdana"/>
          <w:sz w:val="20"/>
        </w:rPr>
        <w:t>)</w:t>
      </w:r>
      <w:r w:rsidR="005D64C1">
        <w:rPr>
          <w:rFonts w:ascii="Verdana" w:hAnsi="Verdana"/>
          <w:sz w:val="20"/>
        </w:rPr>
        <w:t>.</w:t>
      </w:r>
    </w:p>
    <w:p w14:paraId="615B71D0" w14:textId="77777777" w:rsidR="002C386C" w:rsidRPr="00585B7D" w:rsidRDefault="002C386C" w:rsidP="009513B5">
      <w:pPr>
        <w:pStyle w:val="Achievement"/>
        <w:numPr>
          <w:ilvl w:val="0"/>
          <w:numId w:val="0"/>
        </w:numPr>
        <w:tabs>
          <w:tab w:val="left" w:pos="2160"/>
        </w:tabs>
        <w:spacing w:after="0" w:line="240" w:lineRule="auto"/>
        <w:rPr>
          <w:rFonts w:ascii="Verdana" w:hAnsi="Verdana"/>
          <w:sz w:val="21"/>
          <w:szCs w:val="21"/>
        </w:rPr>
      </w:pPr>
    </w:p>
    <w:p w14:paraId="31CE1EFF" w14:textId="77777777" w:rsidR="00C40FCF" w:rsidRPr="00585B7D" w:rsidRDefault="00C40FCF" w:rsidP="00C40FCF">
      <w:pPr>
        <w:pStyle w:val="SectionTitle"/>
        <w:spacing w:before="0" w:after="240" w:line="276" w:lineRule="auto"/>
        <w:jc w:val="center"/>
        <w:rPr>
          <w:rFonts w:ascii="Verdana" w:hAnsi="Verdana"/>
          <w:b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>Skill set</w:t>
      </w:r>
    </w:p>
    <w:p w14:paraId="4B87E611" w14:textId="3128DAFA" w:rsidR="00C40FCF" w:rsidRPr="00863A88" w:rsidRDefault="00803F5F" w:rsidP="00667850">
      <w:pPr>
        <w:pStyle w:val="Objective"/>
        <w:tabs>
          <w:tab w:val="left" w:pos="1440"/>
        </w:tabs>
        <w:spacing w:before="0" w:after="0" w:line="360" w:lineRule="auto"/>
        <w:jc w:val="left"/>
        <w:rPr>
          <w:rFonts w:ascii="Verdana" w:hAnsi="Verdana"/>
          <w:color w:val="000000"/>
          <w:sz w:val="20"/>
        </w:rPr>
      </w:pPr>
      <w:proofErr w:type="spellStart"/>
      <w:r w:rsidRPr="00863A88">
        <w:rPr>
          <w:rFonts w:ascii="Verdana" w:hAnsi="Verdana"/>
          <w:b/>
          <w:color w:val="000000"/>
          <w:sz w:val="20"/>
        </w:rPr>
        <w:lastRenderedPageBreak/>
        <w:t>FrontEnd</w:t>
      </w:r>
      <w:proofErr w:type="spellEnd"/>
      <w:r>
        <w:rPr>
          <w:rFonts w:ascii="Verdana" w:hAnsi="Verdana"/>
          <w:b/>
          <w:color w:val="000000"/>
          <w:sz w:val="20"/>
        </w:rPr>
        <w:t xml:space="preserve"> Skills</w:t>
      </w:r>
      <w:r w:rsidRPr="00863A88">
        <w:rPr>
          <w:rFonts w:ascii="Verdana" w:hAnsi="Verdana"/>
          <w:b/>
          <w:sz w:val="20"/>
        </w:rPr>
        <w:t xml:space="preserve">: </w:t>
      </w:r>
      <w:r w:rsidRPr="00863A88">
        <w:rPr>
          <w:rFonts w:ascii="Verdana" w:hAnsi="Verdana"/>
          <w:color w:val="000000"/>
          <w:sz w:val="20"/>
        </w:rPr>
        <w:t>Angular</w:t>
      </w:r>
      <w:r>
        <w:rPr>
          <w:rFonts w:ascii="Verdana" w:hAnsi="Verdana"/>
          <w:color w:val="000000"/>
          <w:sz w:val="20"/>
        </w:rPr>
        <w:t>17</w:t>
      </w:r>
      <w:r w:rsidRPr="00863A88">
        <w:rPr>
          <w:rFonts w:ascii="Verdana" w:hAnsi="Verdana"/>
          <w:color w:val="000000"/>
          <w:sz w:val="20"/>
        </w:rPr>
        <w:t>,</w:t>
      </w:r>
      <w:r w:rsidR="00BB57D8">
        <w:rPr>
          <w:rFonts w:ascii="Verdana" w:hAnsi="Verdana"/>
          <w:color w:val="000000"/>
          <w:sz w:val="20"/>
        </w:rPr>
        <w:t xml:space="preserve"> Angular 14,</w:t>
      </w:r>
      <w:r w:rsidRPr="009B0233">
        <w:rPr>
          <w:rFonts w:ascii="Verdana" w:hAnsi="Verdana"/>
          <w:color w:val="000000"/>
          <w:sz w:val="20"/>
        </w:rPr>
        <w:t xml:space="preserve"> </w:t>
      </w:r>
      <w:proofErr w:type="spellStart"/>
      <w:r w:rsidRPr="00863A88">
        <w:rPr>
          <w:rFonts w:ascii="Verdana" w:hAnsi="Verdana"/>
          <w:color w:val="000000"/>
          <w:sz w:val="20"/>
        </w:rPr>
        <w:t>Javascript</w:t>
      </w:r>
      <w:proofErr w:type="spellEnd"/>
      <w:r w:rsidRPr="00863A88">
        <w:rPr>
          <w:rFonts w:ascii="Verdana" w:hAnsi="Verdana"/>
          <w:color w:val="000000"/>
          <w:sz w:val="20"/>
        </w:rPr>
        <w:t xml:space="preserve"> (es</w:t>
      </w:r>
      <w:r>
        <w:rPr>
          <w:rFonts w:ascii="Verdana" w:hAnsi="Verdana"/>
          <w:color w:val="000000"/>
          <w:sz w:val="20"/>
        </w:rPr>
        <w:t>6</w:t>
      </w:r>
      <w:r w:rsidRPr="00863A88">
        <w:rPr>
          <w:rFonts w:ascii="Verdana" w:hAnsi="Verdana"/>
          <w:color w:val="000000"/>
          <w:sz w:val="20"/>
        </w:rPr>
        <w:t>),</w:t>
      </w:r>
      <w:r>
        <w:rPr>
          <w:rFonts w:ascii="Verdana" w:hAnsi="Verdana"/>
          <w:color w:val="000000"/>
          <w:sz w:val="20"/>
        </w:rPr>
        <w:t xml:space="preserve"> Typescript,</w:t>
      </w:r>
      <w:r w:rsidRPr="00863A88">
        <w:rPr>
          <w:rFonts w:ascii="Verdana" w:hAnsi="Verdana"/>
          <w:color w:val="000000"/>
          <w:sz w:val="20"/>
        </w:rPr>
        <w:t xml:space="preserve"> Bootstrap</w:t>
      </w:r>
      <w:r>
        <w:rPr>
          <w:rFonts w:ascii="Verdana" w:hAnsi="Verdana"/>
          <w:color w:val="000000"/>
          <w:sz w:val="20"/>
        </w:rPr>
        <w:t>4</w:t>
      </w:r>
      <w:r w:rsidRPr="00863A88">
        <w:rPr>
          <w:rFonts w:ascii="Verdana" w:hAnsi="Verdana"/>
          <w:color w:val="000000"/>
          <w:sz w:val="20"/>
        </w:rPr>
        <w:t>,</w:t>
      </w:r>
      <w:r>
        <w:rPr>
          <w:rFonts w:ascii="Verdana" w:hAnsi="Verdana"/>
          <w:color w:val="000000"/>
          <w:sz w:val="20"/>
        </w:rPr>
        <w:t xml:space="preserve"> </w:t>
      </w:r>
      <w:r w:rsidRPr="00863A88">
        <w:rPr>
          <w:rFonts w:ascii="Verdana" w:hAnsi="Verdana"/>
          <w:color w:val="000000"/>
          <w:sz w:val="20"/>
        </w:rPr>
        <w:t>Html5, Css3,</w:t>
      </w:r>
      <w:r>
        <w:rPr>
          <w:rFonts w:ascii="Verdana" w:hAnsi="Verdana"/>
          <w:color w:val="000000"/>
          <w:sz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</w:rPr>
        <w:t>NGBootstrap</w:t>
      </w:r>
      <w:proofErr w:type="spellEnd"/>
      <w:r>
        <w:rPr>
          <w:rFonts w:ascii="Verdana" w:hAnsi="Verdana"/>
          <w:color w:val="000000"/>
          <w:sz w:val="20"/>
        </w:rPr>
        <w:t>,</w:t>
      </w:r>
      <w:r w:rsidR="004F3B22">
        <w:rPr>
          <w:rFonts w:ascii="Verdana" w:hAnsi="Verdana"/>
          <w:color w:val="000000"/>
          <w:sz w:val="20"/>
        </w:rPr>
        <w:t xml:space="preserve"> </w:t>
      </w:r>
      <w:r w:rsidRPr="00863A88">
        <w:rPr>
          <w:rFonts w:ascii="Verdana" w:hAnsi="Verdana"/>
          <w:color w:val="000000"/>
          <w:sz w:val="20"/>
        </w:rPr>
        <w:t>Angular Material</w:t>
      </w:r>
      <w:r>
        <w:rPr>
          <w:rFonts w:ascii="Verdana" w:hAnsi="Verdana"/>
          <w:color w:val="000000"/>
          <w:sz w:val="20"/>
        </w:rPr>
        <w:t>, RXJS, NGRX</w:t>
      </w:r>
      <w:r w:rsidRPr="00863A88">
        <w:rPr>
          <w:rFonts w:ascii="Verdana" w:hAnsi="Verdana"/>
          <w:color w:val="000000"/>
          <w:sz w:val="20"/>
        </w:rPr>
        <w:t>.</w:t>
      </w:r>
      <w:r>
        <w:rPr>
          <w:rFonts w:ascii="Verdana" w:hAnsi="Verdana"/>
          <w:b/>
          <w:color w:val="000000"/>
          <w:sz w:val="20"/>
        </w:rPr>
        <w:br/>
        <w:t>Developer Tools</w:t>
      </w:r>
      <w:r w:rsidR="00C40FCF" w:rsidRPr="00863A88">
        <w:rPr>
          <w:rFonts w:ascii="Verdana" w:hAnsi="Verdana"/>
          <w:b/>
          <w:sz w:val="20"/>
        </w:rPr>
        <w:t>:</w:t>
      </w:r>
      <w:r w:rsidR="00E65497">
        <w:rPr>
          <w:rFonts w:ascii="Verdana" w:hAnsi="Verdana"/>
          <w:color w:val="000000"/>
          <w:sz w:val="20"/>
        </w:rPr>
        <w:t xml:space="preserve"> </w:t>
      </w:r>
      <w:r w:rsidR="009C62DE">
        <w:rPr>
          <w:rFonts w:ascii="Verdana" w:hAnsi="Verdana"/>
          <w:color w:val="000000"/>
          <w:sz w:val="20"/>
        </w:rPr>
        <w:t>Vs code,</w:t>
      </w:r>
      <w:r w:rsidR="00E65497">
        <w:rPr>
          <w:rFonts w:ascii="Verdana" w:hAnsi="Verdana"/>
          <w:color w:val="000000"/>
          <w:sz w:val="20"/>
        </w:rPr>
        <w:t xml:space="preserve"> </w:t>
      </w:r>
      <w:r w:rsidR="00E65497" w:rsidRPr="00863A88">
        <w:rPr>
          <w:rFonts w:ascii="Verdana" w:hAnsi="Verdana"/>
          <w:color w:val="000000"/>
          <w:sz w:val="20"/>
        </w:rPr>
        <w:t>Atom</w:t>
      </w:r>
      <w:r w:rsidR="00E65497">
        <w:rPr>
          <w:rFonts w:ascii="Verdana" w:hAnsi="Verdana"/>
          <w:color w:val="000000"/>
          <w:sz w:val="20"/>
        </w:rPr>
        <w:t>,</w:t>
      </w:r>
      <w:r w:rsidR="00C40FCF" w:rsidRPr="00863A88">
        <w:rPr>
          <w:rFonts w:ascii="Verdana" w:hAnsi="Verdana"/>
          <w:color w:val="000000"/>
          <w:sz w:val="20"/>
        </w:rPr>
        <w:t xml:space="preserve"> Adobe Photoshop, Notepad++.</w:t>
      </w:r>
    </w:p>
    <w:p w14:paraId="14A9BF95" w14:textId="7DCDE594" w:rsidR="00C40FCF" w:rsidRPr="00863A88" w:rsidRDefault="00C40FCF" w:rsidP="00667850">
      <w:pPr>
        <w:widowControl w:val="0"/>
        <w:tabs>
          <w:tab w:val="left" w:pos="3600"/>
          <w:tab w:val="left" w:pos="4320"/>
        </w:tabs>
        <w:spacing w:after="60" w:line="360" w:lineRule="auto"/>
        <w:jc w:val="left"/>
        <w:rPr>
          <w:rFonts w:ascii="Verdana" w:hAnsi="Verdana"/>
          <w:color w:val="000000"/>
          <w:sz w:val="20"/>
        </w:rPr>
      </w:pPr>
      <w:r w:rsidRPr="00863A88">
        <w:rPr>
          <w:rFonts w:ascii="Verdana" w:hAnsi="Verdana"/>
          <w:b/>
          <w:color w:val="000000"/>
          <w:sz w:val="20"/>
        </w:rPr>
        <w:t>Operating System</w:t>
      </w:r>
      <w:r w:rsidRPr="00863A88">
        <w:rPr>
          <w:rFonts w:ascii="Verdana" w:hAnsi="Verdana"/>
          <w:b/>
          <w:sz w:val="20"/>
        </w:rPr>
        <w:t xml:space="preserve">: </w:t>
      </w:r>
      <w:r w:rsidRPr="00863A88">
        <w:rPr>
          <w:rFonts w:ascii="Verdana" w:hAnsi="Verdana"/>
          <w:color w:val="000000"/>
          <w:sz w:val="20"/>
        </w:rPr>
        <w:t>Windows 8/10</w:t>
      </w:r>
      <w:r w:rsidR="000136D8">
        <w:rPr>
          <w:rFonts w:ascii="Verdana" w:hAnsi="Verdana"/>
          <w:color w:val="000000"/>
          <w:sz w:val="20"/>
        </w:rPr>
        <w:t>/11</w:t>
      </w:r>
      <w:r w:rsidRPr="00863A88">
        <w:rPr>
          <w:rFonts w:ascii="Verdana" w:hAnsi="Verdana"/>
          <w:color w:val="000000"/>
          <w:sz w:val="20"/>
        </w:rPr>
        <w:t>.</w:t>
      </w:r>
    </w:p>
    <w:p w14:paraId="4D59B765" w14:textId="6CD0D89E" w:rsidR="00090874" w:rsidRPr="00FC3093" w:rsidRDefault="00C40FCF" w:rsidP="00667850">
      <w:pPr>
        <w:widowControl w:val="0"/>
        <w:tabs>
          <w:tab w:val="left" w:pos="3600"/>
          <w:tab w:val="left" w:pos="4320"/>
        </w:tabs>
        <w:spacing w:after="60" w:line="360" w:lineRule="auto"/>
        <w:jc w:val="left"/>
        <w:rPr>
          <w:rFonts w:ascii="Verdana" w:hAnsi="Verdana"/>
          <w:color w:val="000000"/>
          <w:sz w:val="20"/>
        </w:rPr>
      </w:pPr>
      <w:r w:rsidRPr="00863A88">
        <w:rPr>
          <w:rFonts w:ascii="Verdana" w:hAnsi="Verdana"/>
          <w:b/>
          <w:color w:val="000000"/>
          <w:sz w:val="20"/>
        </w:rPr>
        <w:t>Project Management</w:t>
      </w:r>
      <w:r w:rsidRPr="00863A88">
        <w:rPr>
          <w:rFonts w:ascii="Verdana" w:hAnsi="Verdana"/>
          <w:b/>
          <w:sz w:val="20"/>
        </w:rPr>
        <w:t xml:space="preserve">: </w:t>
      </w:r>
      <w:r w:rsidRPr="00863A88">
        <w:rPr>
          <w:rFonts w:ascii="Verdana" w:hAnsi="Verdana"/>
          <w:color w:val="000000"/>
          <w:sz w:val="20"/>
        </w:rPr>
        <w:t>Git</w:t>
      </w:r>
    </w:p>
    <w:p w14:paraId="6966ABBB" w14:textId="425F90D4" w:rsidR="00FF2B84" w:rsidRDefault="00FF2B84" w:rsidP="00667850">
      <w:pPr>
        <w:widowControl w:val="0"/>
        <w:tabs>
          <w:tab w:val="left" w:pos="3600"/>
          <w:tab w:val="left" w:pos="4320"/>
        </w:tabs>
        <w:spacing w:after="60" w:line="360" w:lineRule="auto"/>
        <w:jc w:val="left"/>
        <w:rPr>
          <w:rFonts w:ascii="Verdana" w:hAnsi="Verdana"/>
          <w:color w:val="000000"/>
          <w:sz w:val="20"/>
        </w:rPr>
      </w:pPr>
      <w:proofErr w:type="spellStart"/>
      <w:r>
        <w:rPr>
          <w:rFonts w:ascii="Verdana" w:hAnsi="Verdana"/>
          <w:b/>
          <w:color w:val="000000"/>
          <w:sz w:val="20"/>
        </w:rPr>
        <w:t>Begginer</w:t>
      </w:r>
      <w:proofErr w:type="spellEnd"/>
      <w:r>
        <w:rPr>
          <w:rFonts w:ascii="Verdana" w:hAnsi="Verdana"/>
          <w:b/>
          <w:color w:val="000000"/>
          <w:sz w:val="20"/>
        </w:rPr>
        <w:t xml:space="preserve"> skills</w:t>
      </w:r>
      <w:r w:rsidRPr="00863A88">
        <w:rPr>
          <w:rFonts w:ascii="Verdana" w:hAnsi="Verdana"/>
          <w:b/>
          <w:sz w:val="20"/>
        </w:rPr>
        <w:t xml:space="preserve">: </w:t>
      </w:r>
      <w:proofErr w:type="spellStart"/>
      <w:r>
        <w:rPr>
          <w:rFonts w:ascii="Verdana" w:hAnsi="Verdana"/>
          <w:color w:val="000000"/>
          <w:sz w:val="20"/>
        </w:rPr>
        <w:t>Qwik</w:t>
      </w:r>
      <w:proofErr w:type="spellEnd"/>
      <w:r>
        <w:rPr>
          <w:rFonts w:ascii="Verdana" w:hAnsi="Verdana"/>
          <w:color w:val="000000"/>
          <w:sz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</w:rPr>
        <w:t>js</w:t>
      </w:r>
      <w:proofErr w:type="spellEnd"/>
    </w:p>
    <w:p w14:paraId="35D88617" w14:textId="77777777" w:rsidR="00FE7053" w:rsidRPr="00FE7053" w:rsidRDefault="00FE7053" w:rsidP="00FE7053">
      <w:pPr>
        <w:widowControl w:val="0"/>
        <w:tabs>
          <w:tab w:val="left" w:pos="3600"/>
          <w:tab w:val="left" w:pos="4320"/>
        </w:tabs>
        <w:spacing w:after="60" w:line="360" w:lineRule="auto"/>
        <w:rPr>
          <w:rFonts w:ascii="Verdana" w:hAnsi="Verdana"/>
          <w:color w:val="000000"/>
          <w:sz w:val="20"/>
        </w:rPr>
      </w:pPr>
    </w:p>
    <w:p w14:paraId="22344ED8" w14:textId="3B73ED62" w:rsidR="001E7453" w:rsidRPr="00863A88" w:rsidRDefault="006A6EDD" w:rsidP="002457B7">
      <w:pPr>
        <w:widowControl w:val="0"/>
        <w:spacing w:line="276" w:lineRule="auto"/>
        <w:jc w:val="left"/>
        <w:rPr>
          <w:rFonts w:ascii="Verdana" w:hAnsi="Verdana"/>
          <w:b/>
          <w:sz w:val="20"/>
          <w:u w:val="single"/>
        </w:rPr>
      </w:pPr>
      <w:r w:rsidRPr="00863A88">
        <w:rPr>
          <w:rFonts w:ascii="Verdana" w:hAnsi="Verdana"/>
          <w:b/>
          <w:sz w:val="20"/>
          <w:u w:val="single"/>
        </w:rPr>
        <w:t xml:space="preserve">My </w:t>
      </w:r>
      <w:r w:rsidR="002457B7" w:rsidRPr="00863A88">
        <w:rPr>
          <w:rFonts w:ascii="Verdana" w:hAnsi="Verdana"/>
          <w:b/>
          <w:sz w:val="20"/>
          <w:u w:val="single"/>
        </w:rPr>
        <w:t>Roles and Responsibilities</w:t>
      </w:r>
      <w:r w:rsidR="00FC6C7B">
        <w:rPr>
          <w:rFonts w:ascii="Verdana" w:hAnsi="Verdana"/>
          <w:b/>
          <w:sz w:val="20"/>
          <w:u w:val="single"/>
        </w:rPr>
        <w:t xml:space="preserve"> Based </w:t>
      </w:r>
      <w:proofErr w:type="gramStart"/>
      <w:r w:rsidR="00FC6C7B">
        <w:rPr>
          <w:rFonts w:ascii="Verdana" w:hAnsi="Verdana"/>
          <w:b/>
          <w:sz w:val="20"/>
          <w:u w:val="single"/>
        </w:rPr>
        <w:t>On</w:t>
      </w:r>
      <w:proofErr w:type="gramEnd"/>
      <w:r w:rsidR="00FC6C7B">
        <w:rPr>
          <w:rFonts w:ascii="Verdana" w:hAnsi="Verdana"/>
          <w:b/>
          <w:sz w:val="20"/>
          <w:u w:val="single"/>
        </w:rPr>
        <w:t xml:space="preserve"> Overall Experience</w:t>
      </w:r>
      <w:r w:rsidR="002457B7" w:rsidRPr="00863A88">
        <w:rPr>
          <w:rFonts w:ascii="Verdana" w:hAnsi="Verdana"/>
          <w:b/>
          <w:sz w:val="20"/>
          <w:u w:val="single"/>
        </w:rPr>
        <w:t>:</w:t>
      </w:r>
    </w:p>
    <w:p w14:paraId="4144EB1C" w14:textId="6ED414D0" w:rsidR="00F463C5" w:rsidRPr="00A0721C" w:rsidRDefault="002457B7" w:rsidP="00667850">
      <w:pPr>
        <w:widowControl w:val="0"/>
        <w:spacing w:before="120" w:line="276" w:lineRule="auto"/>
        <w:ind w:left="360" w:hanging="360"/>
        <w:rPr>
          <w:rFonts w:ascii="Verdana" w:hAnsi="Verdana"/>
          <w:color w:val="000000"/>
          <w:sz w:val="20"/>
        </w:rPr>
      </w:pPr>
      <w:r w:rsidRPr="00863A88">
        <w:rPr>
          <w:rFonts w:ascii="Verdana" w:hAnsi="Verdana"/>
          <w:sz w:val="20"/>
        </w:rPr>
        <w:sym w:font="Symbol" w:char="F0B7"/>
      </w:r>
      <w:r w:rsidRPr="00863A88">
        <w:rPr>
          <w:rFonts w:ascii="Verdana" w:hAnsi="Verdana"/>
          <w:sz w:val="20"/>
        </w:rPr>
        <w:tab/>
      </w:r>
      <w:r w:rsidRPr="00863A88">
        <w:rPr>
          <w:rFonts w:ascii="Verdana" w:hAnsi="Verdana"/>
          <w:color w:val="000000"/>
          <w:sz w:val="20"/>
        </w:rPr>
        <w:t xml:space="preserve">Convert </w:t>
      </w:r>
      <w:r w:rsidR="00316FEA">
        <w:rPr>
          <w:rFonts w:ascii="Verdana" w:hAnsi="Verdana"/>
          <w:color w:val="000000"/>
          <w:sz w:val="20"/>
        </w:rPr>
        <w:t>P</w:t>
      </w:r>
      <w:r w:rsidRPr="00863A88">
        <w:rPr>
          <w:rFonts w:ascii="Verdana" w:hAnsi="Verdana"/>
          <w:color w:val="000000"/>
          <w:sz w:val="20"/>
        </w:rPr>
        <w:t>hotoshop template</w:t>
      </w:r>
      <w:r w:rsidR="003651A1">
        <w:rPr>
          <w:rFonts w:ascii="Verdana" w:hAnsi="Verdana"/>
          <w:color w:val="000000"/>
          <w:sz w:val="20"/>
        </w:rPr>
        <w:t xml:space="preserve"> / VD</w:t>
      </w:r>
      <w:r w:rsidR="005B4E89">
        <w:rPr>
          <w:rFonts w:ascii="Verdana" w:hAnsi="Verdana"/>
          <w:color w:val="000000"/>
          <w:sz w:val="20"/>
        </w:rPr>
        <w:t xml:space="preserve"> / FIGMA</w:t>
      </w:r>
      <w:r w:rsidRPr="00863A88">
        <w:rPr>
          <w:rFonts w:ascii="Verdana" w:hAnsi="Verdana"/>
          <w:color w:val="000000"/>
          <w:sz w:val="20"/>
        </w:rPr>
        <w:t xml:space="preserve"> in to </w:t>
      </w:r>
      <w:r w:rsidR="004F1295" w:rsidRPr="00863A88">
        <w:rPr>
          <w:rFonts w:ascii="Verdana" w:hAnsi="Verdana"/>
          <w:color w:val="000000"/>
          <w:sz w:val="20"/>
        </w:rPr>
        <w:t xml:space="preserve">angular web </w:t>
      </w:r>
      <w:proofErr w:type="spellStart"/>
      <w:r w:rsidR="004F1295" w:rsidRPr="00863A88">
        <w:rPr>
          <w:rFonts w:ascii="Verdana" w:hAnsi="Verdana"/>
          <w:color w:val="000000"/>
          <w:sz w:val="20"/>
        </w:rPr>
        <w:t>appilication</w:t>
      </w:r>
      <w:proofErr w:type="spellEnd"/>
      <w:r w:rsidRPr="00863A88">
        <w:rPr>
          <w:rFonts w:ascii="Verdana" w:hAnsi="Verdana"/>
          <w:color w:val="000000"/>
          <w:sz w:val="20"/>
        </w:rPr>
        <w:t xml:space="preserve"> using</w:t>
      </w:r>
      <w:r w:rsidR="00123DE1">
        <w:rPr>
          <w:rFonts w:ascii="Verdana" w:hAnsi="Verdana"/>
          <w:color w:val="000000"/>
          <w:sz w:val="20"/>
        </w:rPr>
        <w:t xml:space="preserve"> layout frameworks like</w:t>
      </w:r>
      <w:r w:rsidRPr="00863A88">
        <w:rPr>
          <w:rFonts w:ascii="Verdana" w:hAnsi="Verdana"/>
          <w:color w:val="000000"/>
          <w:sz w:val="20"/>
        </w:rPr>
        <w:t xml:space="preserve"> </w:t>
      </w:r>
      <w:r w:rsidR="00E023D3">
        <w:rPr>
          <w:rFonts w:ascii="Verdana" w:hAnsi="Verdana"/>
          <w:color w:val="000000"/>
          <w:sz w:val="20"/>
        </w:rPr>
        <w:t xml:space="preserve">ng </w:t>
      </w:r>
      <w:r w:rsidR="00206DC7" w:rsidRPr="00863A88">
        <w:rPr>
          <w:rFonts w:ascii="Verdana" w:hAnsi="Verdana"/>
          <w:color w:val="000000"/>
          <w:sz w:val="20"/>
        </w:rPr>
        <w:t>Bootstrap</w:t>
      </w:r>
      <w:r w:rsidRPr="00863A88">
        <w:rPr>
          <w:rFonts w:ascii="Verdana" w:hAnsi="Verdana"/>
          <w:color w:val="000000"/>
          <w:sz w:val="20"/>
        </w:rPr>
        <w:t xml:space="preserve"> framewor</w:t>
      </w:r>
      <w:r w:rsidR="002E7804" w:rsidRPr="00863A88">
        <w:rPr>
          <w:rFonts w:ascii="Verdana" w:hAnsi="Verdana"/>
          <w:color w:val="000000"/>
          <w:sz w:val="20"/>
        </w:rPr>
        <w:t>k</w:t>
      </w:r>
      <w:r w:rsidR="004F1295" w:rsidRPr="00863A88">
        <w:rPr>
          <w:rFonts w:ascii="Verdana" w:hAnsi="Verdana"/>
          <w:color w:val="000000"/>
          <w:sz w:val="20"/>
        </w:rPr>
        <w:t xml:space="preserve"> / Angular Material.</w:t>
      </w:r>
    </w:p>
    <w:p w14:paraId="150A6D76" w14:textId="35A6FB4D" w:rsidR="00C40FCF" w:rsidRPr="00863A88" w:rsidRDefault="006A6EDD" w:rsidP="00667850">
      <w:pPr>
        <w:widowControl w:val="0"/>
        <w:spacing w:before="120" w:line="276" w:lineRule="auto"/>
        <w:ind w:left="360" w:hanging="360"/>
        <w:rPr>
          <w:rFonts w:ascii="Verdana" w:hAnsi="Verdana"/>
          <w:sz w:val="20"/>
        </w:rPr>
      </w:pPr>
      <w:r w:rsidRPr="00863A88">
        <w:rPr>
          <w:rFonts w:ascii="Verdana" w:hAnsi="Verdana"/>
          <w:sz w:val="20"/>
        </w:rPr>
        <w:sym w:font="Symbol" w:char="F0B7"/>
      </w:r>
      <w:r w:rsidRPr="00863A88">
        <w:rPr>
          <w:rFonts w:ascii="Verdana" w:hAnsi="Verdana"/>
          <w:sz w:val="20"/>
        </w:rPr>
        <w:tab/>
      </w:r>
      <w:r w:rsidRPr="00863A88">
        <w:rPr>
          <w:rFonts w:ascii="Verdana" w:hAnsi="Verdana"/>
          <w:color w:val="000000"/>
          <w:sz w:val="20"/>
        </w:rPr>
        <w:t>Experience in</w:t>
      </w:r>
      <w:r w:rsidR="00123DE1">
        <w:rPr>
          <w:rFonts w:ascii="Verdana" w:hAnsi="Verdana"/>
          <w:color w:val="000000"/>
          <w:sz w:val="20"/>
        </w:rPr>
        <w:t xml:space="preserve"> new angular control flow, signals, standalone components, TDD,</w:t>
      </w:r>
      <w:r w:rsidRPr="00863A88">
        <w:rPr>
          <w:rFonts w:ascii="Verdana" w:hAnsi="Verdana"/>
          <w:color w:val="000000"/>
          <w:sz w:val="20"/>
        </w:rPr>
        <w:t xml:space="preserve"> </w:t>
      </w:r>
      <w:r w:rsidR="00F463C5">
        <w:rPr>
          <w:rFonts w:ascii="Verdana" w:hAnsi="Verdana"/>
          <w:color w:val="000000"/>
          <w:sz w:val="20"/>
        </w:rPr>
        <w:t>JWT</w:t>
      </w:r>
      <w:r w:rsidR="004F1295" w:rsidRPr="00863A88">
        <w:rPr>
          <w:rFonts w:ascii="Verdana" w:hAnsi="Verdana"/>
          <w:color w:val="000000"/>
          <w:sz w:val="20"/>
        </w:rPr>
        <w:t xml:space="preserve"> authentication,</w:t>
      </w:r>
      <w:r w:rsidR="007919EE">
        <w:rPr>
          <w:rFonts w:ascii="Verdana" w:hAnsi="Verdana"/>
          <w:color w:val="000000"/>
          <w:sz w:val="20"/>
        </w:rPr>
        <w:t xml:space="preserve"> Lazy Loading, Guards,</w:t>
      </w:r>
      <w:r w:rsidR="004F1295" w:rsidRPr="00863A88">
        <w:rPr>
          <w:rFonts w:ascii="Verdana" w:hAnsi="Verdana"/>
          <w:color w:val="000000"/>
          <w:sz w:val="20"/>
        </w:rPr>
        <w:t xml:space="preserve"> Creating custom pipes, </w:t>
      </w:r>
      <w:r w:rsidR="0001003B">
        <w:rPr>
          <w:rFonts w:ascii="Verdana" w:hAnsi="Verdana"/>
          <w:color w:val="000000"/>
          <w:sz w:val="20"/>
        </w:rPr>
        <w:t>D</w:t>
      </w:r>
      <w:r w:rsidR="004F1295" w:rsidRPr="00863A88">
        <w:rPr>
          <w:rFonts w:ascii="Verdana" w:hAnsi="Verdana"/>
          <w:color w:val="000000"/>
          <w:sz w:val="20"/>
        </w:rPr>
        <w:t>irectives</w:t>
      </w:r>
      <w:r w:rsidR="00DA6F6E">
        <w:rPr>
          <w:rFonts w:ascii="Verdana" w:hAnsi="Verdana"/>
          <w:color w:val="000000"/>
          <w:sz w:val="20"/>
        </w:rPr>
        <w:t>,</w:t>
      </w:r>
      <w:r w:rsidR="00F463C5">
        <w:rPr>
          <w:rFonts w:ascii="Verdana" w:hAnsi="Verdana"/>
          <w:color w:val="000000"/>
          <w:sz w:val="20"/>
        </w:rPr>
        <w:t xml:space="preserve"> Services, </w:t>
      </w:r>
      <w:proofErr w:type="spellStart"/>
      <w:r w:rsidR="00F463C5">
        <w:rPr>
          <w:rFonts w:ascii="Verdana" w:hAnsi="Verdana"/>
          <w:color w:val="000000"/>
          <w:sz w:val="20"/>
        </w:rPr>
        <w:t>Rxjs</w:t>
      </w:r>
      <w:proofErr w:type="spellEnd"/>
      <w:r w:rsidR="00F463C5">
        <w:rPr>
          <w:rFonts w:ascii="Verdana" w:hAnsi="Verdana"/>
          <w:color w:val="000000"/>
          <w:sz w:val="20"/>
        </w:rPr>
        <w:t xml:space="preserve"> operators,</w:t>
      </w:r>
      <w:r w:rsidR="00DA6F6E">
        <w:rPr>
          <w:rFonts w:ascii="Verdana" w:hAnsi="Verdana"/>
          <w:color w:val="000000"/>
          <w:sz w:val="20"/>
        </w:rPr>
        <w:t xml:space="preserve"> </w:t>
      </w:r>
      <w:r w:rsidR="009A6B63">
        <w:rPr>
          <w:rFonts w:ascii="Verdana" w:hAnsi="Verdana"/>
          <w:color w:val="000000"/>
          <w:sz w:val="20"/>
        </w:rPr>
        <w:t>Reactive F</w:t>
      </w:r>
      <w:r w:rsidR="00DA6F6E">
        <w:rPr>
          <w:rFonts w:ascii="Verdana" w:hAnsi="Verdana"/>
          <w:color w:val="000000"/>
          <w:sz w:val="20"/>
        </w:rPr>
        <w:t>orms</w:t>
      </w:r>
      <w:r w:rsidR="009A6B63">
        <w:rPr>
          <w:rFonts w:ascii="Verdana" w:hAnsi="Verdana"/>
          <w:color w:val="000000"/>
          <w:sz w:val="20"/>
        </w:rPr>
        <w:t>, NGRX</w:t>
      </w:r>
      <w:r w:rsidRPr="00863A88">
        <w:rPr>
          <w:rFonts w:ascii="Verdana" w:hAnsi="Verdana"/>
          <w:color w:val="000000"/>
          <w:sz w:val="20"/>
        </w:rPr>
        <w:t>.</w:t>
      </w:r>
    </w:p>
    <w:p w14:paraId="6107F04E" w14:textId="77777777" w:rsidR="00C64914" w:rsidRPr="00585B7D" w:rsidRDefault="00C64914" w:rsidP="00E27797">
      <w:pPr>
        <w:widowControl w:val="0"/>
        <w:tabs>
          <w:tab w:val="left" w:pos="3600"/>
          <w:tab w:val="left" w:pos="4320"/>
        </w:tabs>
        <w:spacing w:after="60" w:line="360" w:lineRule="auto"/>
        <w:rPr>
          <w:rFonts w:ascii="Verdana" w:hAnsi="Verdana"/>
          <w:b/>
          <w:color w:val="000000"/>
          <w:sz w:val="21"/>
          <w:szCs w:val="21"/>
        </w:rPr>
      </w:pPr>
    </w:p>
    <w:p w14:paraId="123676E6" w14:textId="77777777" w:rsidR="008F5A8B" w:rsidRPr="00585B7D" w:rsidRDefault="007F7631" w:rsidP="001D79A3">
      <w:pPr>
        <w:pStyle w:val="SectionTitle"/>
        <w:spacing w:before="0" w:line="276" w:lineRule="auto"/>
        <w:jc w:val="center"/>
        <w:rPr>
          <w:rFonts w:ascii="Verdana" w:hAnsi="Verdana"/>
          <w:b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>online portfolio</w:t>
      </w:r>
    </w:p>
    <w:p w14:paraId="4E7C0CDA" w14:textId="77777777" w:rsidR="00D62012" w:rsidRPr="00585B7D" w:rsidRDefault="00D62012" w:rsidP="00B828C3">
      <w:pPr>
        <w:pStyle w:val="Objective"/>
        <w:spacing w:before="0" w:after="0" w:line="276" w:lineRule="auto"/>
        <w:rPr>
          <w:rFonts w:ascii="Verdana" w:hAnsi="Verdana"/>
          <w:b/>
          <w:sz w:val="21"/>
          <w:szCs w:val="21"/>
        </w:rPr>
      </w:pPr>
    </w:p>
    <w:p w14:paraId="0805E2FC" w14:textId="7B11B1E4" w:rsidR="00B776DC" w:rsidRPr="00863A88" w:rsidRDefault="00D62012" w:rsidP="00B776DC">
      <w:pPr>
        <w:pStyle w:val="Objective"/>
        <w:spacing w:before="0" w:after="0" w:line="276" w:lineRule="auto"/>
        <w:rPr>
          <w:rFonts w:ascii="Verdana" w:hAnsi="Verdana"/>
          <w:color w:val="000000"/>
          <w:sz w:val="20"/>
        </w:rPr>
      </w:pPr>
      <w:r w:rsidRPr="00863A88">
        <w:rPr>
          <w:rFonts w:ascii="Verdana" w:hAnsi="Verdana"/>
          <w:bCs/>
          <w:sz w:val="20"/>
        </w:rPr>
        <w:t>Visit site</w:t>
      </w:r>
      <w:r w:rsidR="00A07373" w:rsidRPr="00863A88">
        <w:rPr>
          <w:rFonts w:ascii="Verdana" w:hAnsi="Verdana"/>
          <w:bCs/>
          <w:sz w:val="20"/>
        </w:rPr>
        <w:t xml:space="preserve"> </w:t>
      </w:r>
      <w:hyperlink r:id="rId8" w:history="1">
        <w:r w:rsidR="008D6E01">
          <w:rPr>
            <w:rStyle w:val="Hyperlink"/>
            <w:rFonts w:ascii="Verdana" w:hAnsi="Verdana"/>
            <w:b/>
            <w:sz w:val="20"/>
          </w:rPr>
          <w:t>http://arunbharath.atwebpages.com/</w:t>
        </w:r>
      </w:hyperlink>
      <w:r w:rsidR="005B5978" w:rsidRPr="00863A88">
        <w:rPr>
          <w:rFonts w:ascii="Verdana" w:hAnsi="Verdana"/>
          <w:b/>
          <w:sz w:val="20"/>
        </w:rPr>
        <w:t xml:space="preserve"> </w:t>
      </w:r>
      <w:r w:rsidR="00003932" w:rsidRPr="00863A88">
        <w:rPr>
          <w:rFonts w:ascii="Verdana" w:hAnsi="Verdana"/>
          <w:b/>
          <w:sz w:val="20"/>
        </w:rPr>
        <w:t xml:space="preserve"> </w:t>
      </w:r>
      <w:r w:rsidRPr="00863A88">
        <w:rPr>
          <w:rFonts w:ascii="Verdana" w:hAnsi="Verdana"/>
          <w:bCs/>
          <w:sz w:val="20"/>
        </w:rPr>
        <w:t xml:space="preserve">to see my </w:t>
      </w:r>
      <w:proofErr w:type="gramStart"/>
      <w:r w:rsidR="00931DB1" w:rsidRPr="00863A88">
        <w:rPr>
          <w:rFonts w:ascii="Verdana" w:hAnsi="Verdana"/>
          <w:bCs/>
          <w:sz w:val="20"/>
        </w:rPr>
        <w:t xml:space="preserve">all </w:t>
      </w:r>
      <w:r w:rsidRPr="00863A88">
        <w:rPr>
          <w:rFonts w:ascii="Verdana" w:hAnsi="Verdana"/>
          <w:bCs/>
          <w:sz w:val="20"/>
        </w:rPr>
        <w:t>awesome</w:t>
      </w:r>
      <w:proofErr w:type="gramEnd"/>
      <w:r w:rsidRPr="00863A88">
        <w:rPr>
          <w:rFonts w:ascii="Verdana" w:hAnsi="Verdana"/>
          <w:bCs/>
          <w:sz w:val="20"/>
        </w:rPr>
        <w:t xml:space="preserve"> work.</w:t>
      </w:r>
    </w:p>
    <w:p w14:paraId="64E1A494" w14:textId="77777777" w:rsidR="00EC0D06" w:rsidRPr="00863A88" w:rsidRDefault="00EC0D06" w:rsidP="00EC0D06">
      <w:pPr>
        <w:widowControl w:val="0"/>
        <w:rPr>
          <w:rFonts w:ascii="Verdana" w:hAnsi="Verdana"/>
          <w:color w:val="000000"/>
          <w:sz w:val="20"/>
        </w:rPr>
      </w:pPr>
    </w:p>
    <w:p w14:paraId="794E8111" w14:textId="31AB1AB7" w:rsidR="00CD6CDC" w:rsidRPr="00CD6CDC" w:rsidRDefault="00834F6E" w:rsidP="00D6458B">
      <w:pPr>
        <w:widowControl w:val="0"/>
        <w:jc w:val="left"/>
        <w:rPr>
          <w:rFonts w:ascii="Verdana" w:hAnsi="Verdana"/>
          <w:b/>
          <w:sz w:val="21"/>
          <w:szCs w:val="21"/>
        </w:rPr>
      </w:pPr>
      <w:r w:rsidRPr="00CD6CDC">
        <w:rPr>
          <w:rFonts w:ascii="Verdana" w:hAnsi="Verdana"/>
          <w:color w:val="000000"/>
          <w:sz w:val="20"/>
        </w:rPr>
        <w:t>List</w:t>
      </w:r>
      <w:r w:rsidR="00CD6CDC" w:rsidRPr="00CD6CDC">
        <w:rPr>
          <w:rFonts w:ascii="Verdana" w:hAnsi="Verdana"/>
          <w:color w:val="000000"/>
          <w:sz w:val="20"/>
        </w:rPr>
        <w:t xml:space="preserve"> </w:t>
      </w:r>
      <w:r w:rsidRPr="00CD6CDC">
        <w:rPr>
          <w:rFonts w:ascii="Verdana" w:hAnsi="Verdana"/>
          <w:color w:val="000000"/>
          <w:sz w:val="20"/>
        </w:rPr>
        <w:t xml:space="preserve">of </w:t>
      </w:r>
      <w:r w:rsidR="00474C84" w:rsidRPr="00CD6CDC">
        <w:rPr>
          <w:rFonts w:ascii="Verdana" w:hAnsi="Verdana"/>
          <w:color w:val="000000"/>
          <w:sz w:val="20"/>
        </w:rPr>
        <w:t>some</w:t>
      </w:r>
      <w:r w:rsidR="00FC58E3" w:rsidRPr="00CD6CDC">
        <w:rPr>
          <w:rFonts w:ascii="Verdana" w:hAnsi="Verdana"/>
          <w:color w:val="000000"/>
          <w:sz w:val="20"/>
        </w:rPr>
        <w:t xml:space="preserve"> application,</w:t>
      </w:r>
      <w:r w:rsidRPr="00CD6CDC">
        <w:rPr>
          <w:rFonts w:ascii="Verdana" w:hAnsi="Verdana"/>
          <w:color w:val="000000"/>
          <w:sz w:val="20"/>
        </w:rPr>
        <w:t xml:space="preserve"> </w:t>
      </w:r>
      <w:r w:rsidR="00FC58E3" w:rsidRPr="00CD6CDC">
        <w:rPr>
          <w:rFonts w:ascii="Verdana" w:hAnsi="Verdana"/>
          <w:color w:val="000000"/>
          <w:sz w:val="20"/>
        </w:rPr>
        <w:t>I have worked</w:t>
      </w:r>
      <w:r w:rsidRPr="00CD6CDC">
        <w:rPr>
          <w:rFonts w:ascii="Verdana" w:hAnsi="Verdana"/>
          <w:color w:val="000000"/>
          <w:sz w:val="20"/>
        </w:rPr>
        <w:t>.</w:t>
      </w:r>
      <w:r w:rsidR="00CD6CDC" w:rsidRPr="00CD6CDC">
        <w:rPr>
          <w:rFonts w:ascii="Verdana" w:hAnsi="Verdana"/>
          <w:color w:val="000000"/>
          <w:sz w:val="20"/>
        </w:rPr>
        <w:br/>
      </w:r>
    </w:p>
    <w:p w14:paraId="46F6C012" w14:textId="2EA578D3" w:rsidR="00CD6CDC" w:rsidRDefault="002F21DF" w:rsidP="00CD6CDC">
      <w:pPr>
        <w:pStyle w:val="ListParagraph"/>
        <w:widowControl w:val="0"/>
        <w:numPr>
          <w:ilvl w:val="0"/>
          <w:numId w:val="2"/>
        </w:numPr>
        <w:rPr>
          <w:rFonts w:ascii="Verdana" w:hAnsi="Verdana"/>
          <w:b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VLP PRODUCTIVITY</w:t>
      </w:r>
    </w:p>
    <w:p w14:paraId="5D084C0F" w14:textId="7AF01E7D" w:rsidR="002F21DF" w:rsidRDefault="002F21DF" w:rsidP="002F21DF">
      <w:pPr>
        <w:widowControl w:val="0"/>
        <w:rPr>
          <w:rFonts w:ascii="Verdana" w:hAnsi="Verdana"/>
          <w:b/>
          <w:sz w:val="21"/>
          <w:szCs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7260"/>
      </w:tblGrid>
      <w:tr w:rsidR="002F21DF" w14:paraId="4DE6AB39" w14:textId="77777777" w:rsidTr="00EE72AE">
        <w:trPr>
          <w:jc w:val="center"/>
        </w:trPr>
        <w:tc>
          <w:tcPr>
            <w:tcW w:w="1760" w:type="dxa"/>
          </w:tcPr>
          <w:p w14:paraId="225AB1B2" w14:textId="77777777" w:rsidR="002F21DF" w:rsidRPr="00E47EDE" w:rsidRDefault="002F21DF" w:rsidP="00EE72AE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Company</w:t>
            </w:r>
          </w:p>
        </w:tc>
        <w:tc>
          <w:tcPr>
            <w:tcW w:w="7260" w:type="dxa"/>
          </w:tcPr>
          <w:p w14:paraId="0C5FAFC4" w14:textId="76BD0F61" w:rsidR="002F21DF" w:rsidRPr="00856730" w:rsidRDefault="002F21DF" w:rsidP="00EE72AE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HCL</w:t>
            </w:r>
          </w:p>
        </w:tc>
      </w:tr>
      <w:tr w:rsidR="002F21DF" w14:paraId="37979701" w14:textId="77777777" w:rsidTr="00EE72AE">
        <w:trPr>
          <w:jc w:val="center"/>
        </w:trPr>
        <w:tc>
          <w:tcPr>
            <w:tcW w:w="1760" w:type="dxa"/>
          </w:tcPr>
          <w:p w14:paraId="25438C51" w14:textId="77777777" w:rsidR="002F21DF" w:rsidRDefault="002F21DF" w:rsidP="00EE72AE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Client</w:t>
            </w:r>
          </w:p>
        </w:tc>
        <w:tc>
          <w:tcPr>
            <w:tcW w:w="7260" w:type="dxa"/>
          </w:tcPr>
          <w:p w14:paraId="2B6AB467" w14:textId="5338481D" w:rsidR="002F21DF" w:rsidRDefault="002F21DF" w:rsidP="00EE72AE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Caterpillar</w:t>
            </w:r>
          </w:p>
        </w:tc>
      </w:tr>
      <w:tr w:rsidR="0040782F" w14:paraId="021C43C9" w14:textId="77777777" w:rsidTr="00EE72AE">
        <w:trPr>
          <w:jc w:val="center"/>
        </w:trPr>
        <w:tc>
          <w:tcPr>
            <w:tcW w:w="1760" w:type="dxa"/>
          </w:tcPr>
          <w:p w14:paraId="050412ED" w14:textId="08848BE5" w:rsidR="0040782F" w:rsidRPr="00645F5E" w:rsidRDefault="0040782F" w:rsidP="00EE72AE">
            <w:pPr>
              <w:widowControl w:val="0"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Domain</w:t>
            </w:r>
          </w:p>
        </w:tc>
        <w:tc>
          <w:tcPr>
            <w:tcW w:w="7260" w:type="dxa"/>
          </w:tcPr>
          <w:p w14:paraId="0856B9A2" w14:textId="2A95D515" w:rsidR="0040782F" w:rsidRPr="00645F5E" w:rsidRDefault="0040782F" w:rsidP="00EE72AE">
            <w:pPr>
              <w:widowControl w:val="0"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Minning/Q</w:t>
            </w:r>
            <w:r w:rsidRPr="0040782F">
              <w:rPr>
                <w:rFonts w:ascii="Verdana" w:hAnsi="Verdana"/>
                <w:sz w:val="20"/>
              </w:rPr>
              <w:t>uarry</w:t>
            </w:r>
          </w:p>
        </w:tc>
      </w:tr>
      <w:tr w:rsidR="002F21DF" w14:paraId="26A5658F" w14:textId="77777777" w:rsidTr="00EE72AE">
        <w:trPr>
          <w:jc w:val="center"/>
        </w:trPr>
        <w:tc>
          <w:tcPr>
            <w:tcW w:w="1760" w:type="dxa"/>
          </w:tcPr>
          <w:p w14:paraId="528472FD" w14:textId="77777777" w:rsidR="002F21DF" w:rsidRDefault="002F21DF" w:rsidP="00EE72AE">
            <w:pPr>
              <w:widowControl w:val="0"/>
              <w:jc w:val="left"/>
              <w:rPr>
                <w:rFonts w:ascii="Verdana" w:hAnsi="Verdana"/>
                <w:b/>
                <w:sz w:val="21"/>
                <w:szCs w:val="21"/>
              </w:rPr>
            </w:pPr>
            <w:r w:rsidRPr="00645F5E">
              <w:rPr>
                <w:rFonts w:ascii="Verdana" w:hAnsi="Verdana"/>
                <w:sz w:val="20"/>
              </w:rPr>
              <w:t>Skill / Tools</w:t>
            </w:r>
          </w:p>
        </w:tc>
        <w:tc>
          <w:tcPr>
            <w:tcW w:w="7260" w:type="dxa"/>
          </w:tcPr>
          <w:p w14:paraId="3E3C340B" w14:textId="16E3A7E5" w:rsidR="002F21DF" w:rsidRDefault="002F21DF" w:rsidP="00EE72AE">
            <w:pPr>
              <w:widowControl w:val="0"/>
              <w:jc w:val="left"/>
              <w:rPr>
                <w:rFonts w:ascii="Verdana" w:hAnsi="Verdana"/>
                <w:b/>
                <w:sz w:val="21"/>
                <w:szCs w:val="21"/>
              </w:rPr>
            </w:pPr>
            <w:r w:rsidRPr="00645F5E">
              <w:rPr>
                <w:rFonts w:ascii="Verdana" w:hAnsi="Verdana"/>
                <w:sz w:val="20"/>
              </w:rPr>
              <w:t>Angular</w:t>
            </w:r>
            <w:r>
              <w:rPr>
                <w:rFonts w:ascii="Verdana" w:hAnsi="Verdana"/>
                <w:sz w:val="20"/>
              </w:rPr>
              <w:t xml:space="preserve"> 1</w:t>
            </w:r>
            <w:r w:rsidR="00157C36">
              <w:rPr>
                <w:rFonts w:ascii="Verdana" w:hAnsi="Verdana"/>
                <w:sz w:val="20"/>
              </w:rPr>
              <w:t>7</w:t>
            </w:r>
            <w:r>
              <w:rPr>
                <w:rFonts w:ascii="Verdana" w:hAnsi="Verdana"/>
                <w:sz w:val="20"/>
              </w:rPr>
              <w:t xml:space="preserve">, </w:t>
            </w:r>
            <w:r w:rsidR="00CC05E1">
              <w:rPr>
                <w:rFonts w:ascii="Verdana" w:hAnsi="Verdana"/>
                <w:sz w:val="20"/>
              </w:rPr>
              <w:t xml:space="preserve">RXJS, </w:t>
            </w:r>
            <w:r>
              <w:rPr>
                <w:rFonts w:ascii="Verdana" w:hAnsi="Verdana"/>
                <w:sz w:val="20"/>
              </w:rPr>
              <w:t>NGRX</w:t>
            </w:r>
          </w:p>
        </w:tc>
      </w:tr>
    </w:tbl>
    <w:p w14:paraId="4688FE1D" w14:textId="77777777" w:rsidR="00AF50F3" w:rsidRDefault="00AF50F3" w:rsidP="002F21DF">
      <w:pPr>
        <w:widowControl w:val="0"/>
        <w:spacing w:line="276" w:lineRule="auto"/>
        <w:rPr>
          <w:rFonts w:ascii="Verdana" w:hAnsi="Verdana"/>
          <w:sz w:val="20"/>
        </w:rPr>
      </w:pPr>
    </w:p>
    <w:p w14:paraId="5B627162" w14:textId="79D6F52F" w:rsidR="002F21DF" w:rsidRPr="00585B7D" w:rsidRDefault="002F21DF" w:rsidP="002F21DF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>Project Description:</w:t>
      </w:r>
    </w:p>
    <w:p w14:paraId="46B943E5" w14:textId="19551A7A" w:rsidR="002F21DF" w:rsidRDefault="007711AB" w:rsidP="002F21DF">
      <w:pPr>
        <w:widowControl w:val="0"/>
        <w:rPr>
          <w:rFonts w:ascii="Verdana" w:hAnsi="Verdana" w:cstheme="majorBidi"/>
          <w:color w:val="222222"/>
          <w:sz w:val="20"/>
          <w:lang w:eastAsia="en-IN" w:bidi="ta-IN"/>
        </w:rPr>
      </w:pPr>
      <w:proofErr w:type="spellStart"/>
      <w:r w:rsidRPr="007711AB">
        <w:rPr>
          <w:rFonts w:ascii="Verdana" w:hAnsi="Verdana" w:cstheme="majorBidi"/>
          <w:color w:val="222222"/>
          <w:sz w:val="20"/>
          <w:lang w:eastAsia="en-IN" w:bidi="ta-IN"/>
        </w:rPr>
        <w:t>VisionLink</w:t>
      </w:r>
      <w:proofErr w:type="spellEnd"/>
      <w:r w:rsidRPr="007711AB">
        <w:rPr>
          <w:rFonts w:ascii="Verdana" w:hAnsi="Verdana" w:cstheme="majorBidi"/>
          <w:color w:val="222222"/>
          <w:sz w:val="20"/>
          <w:lang w:eastAsia="en-IN" w:bidi="ta-IN"/>
        </w:rPr>
        <w:t xml:space="preserve"> Productivity </w:t>
      </w:r>
      <w:proofErr w:type="spellStart"/>
      <w:r w:rsidRPr="007711AB">
        <w:rPr>
          <w:rFonts w:ascii="Verdana" w:hAnsi="Verdana" w:cstheme="majorBidi"/>
          <w:color w:val="222222"/>
          <w:sz w:val="20"/>
          <w:lang w:eastAsia="en-IN" w:bidi="ta-IN"/>
        </w:rPr>
        <w:t>Analyze</w:t>
      </w:r>
      <w:proofErr w:type="spellEnd"/>
      <w:r w:rsidRPr="007711AB">
        <w:rPr>
          <w:rFonts w:ascii="Verdana" w:hAnsi="Verdana" w:cstheme="majorBidi"/>
          <w:color w:val="222222"/>
          <w:sz w:val="20"/>
          <w:lang w:eastAsia="en-IN" w:bidi="ta-IN"/>
        </w:rPr>
        <w:t xml:space="preserve"> machine and site data performance, manage changes and improvements across jobsites to maximize efficiency. Vision Link displays data for each connected machine focuses on each jobsite as a whole. Use them in tandem to obtain a holistic picture of your operations and make the most out of your machine(s) and jobsite(s).</w:t>
      </w:r>
    </w:p>
    <w:p w14:paraId="2D307718" w14:textId="77777777" w:rsidR="007711AB" w:rsidRPr="00585B7D" w:rsidRDefault="007711AB" w:rsidP="002F21DF">
      <w:pPr>
        <w:widowControl w:val="0"/>
        <w:rPr>
          <w:rFonts w:ascii="Verdana" w:hAnsi="Verdana"/>
          <w:b/>
          <w:bCs/>
          <w:sz w:val="21"/>
          <w:szCs w:val="21"/>
        </w:rPr>
      </w:pPr>
    </w:p>
    <w:p w14:paraId="4C6E8CF8" w14:textId="77777777" w:rsidR="002F21DF" w:rsidRPr="00585B7D" w:rsidRDefault="002F21DF" w:rsidP="002F21DF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 xml:space="preserve">Responsibilities: </w:t>
      </w:r>
    </w:p>
    <w:p w14:paraId="4822EBB2" w14:textId="2872E705" w:rsidR="002F21DF" w:rsidRPr="00DD09EB" w:rsidRDefault="002F21DF" w:rsidP="002F21DF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rPr>
          <w:sz w:val="20"/>
        </w:rPr>
      </w:pPr>
      <w:r w:rsidRPr="00DD09EB">
        <w:rPr>
          <w:sz w:val="20"/>
        </w:rPr>
        <w:t>Involving</w:t>
      </w:r>
      <w:r>
        <w:rPr>
          <w:sz w:val="20"/>
        </w:rPr>
        <w:t xml:space="preserve"> in</w:t>
      </w:r>
      <w:r w:rsidRPr="00DD09EB">
        <w:rPr>
          <w:sz w:val="20"/>
        </w:rPr>
        <w:t xml:space="preserve"> </w:t>
      </w:r>
      <w:r>
        <w:rPr>
          <w:sz w:val="20"/>
        </w:rPr>
        <w:t>Angular</w:t>
      </w:r>
      <w:r w:rsidRPr="00DD09EB">
        <w:rPr>
          <w:sz w:val="20"/>
        </w:rPr>
        <w:t xml:space="preserve"> development</w:t>
      </w:r>
      <w:r w:rsidR="004A5E9E">
        <w:rPr>
          <w:sz w:val="20"/>
        </w:rPr>
        <w:t xml:space="preserve"> </w:t>
      </w:r>
      <w:r w:rsidR="000977FF">
        <w:rPr>
          <w:sz w:val="20"/>
        </w:rPr>
        <w:t xml:space="preserve">implemented new angular 17 features in recently </w:t>
      </w:r>
      <w:proofErr w:type="spellStart"/>
      <w:r w:rsidR="000977FF">
        <w:rPr>
          <w:sz w:val="20"/>
        </w:rPr>
        <w:t>implementated</w:t>
      </w:r>
      <w:proofErr w:type="spellEnd"/>
      <w:r w:rsidR="000977FF">
        <w:rPr>
          <w:sz w:val="20"/>
        </w:rPr>
        <w:t xml:space="preserve"> modules.</w:t>
      </w:r>
    </w:p>
    <w:p w14:paraId="0F042A50" w14:textId="344F4DB1" w:rsidR="000977FF" w:rsidRPr="000977FF" w:rsidRDefault="002F21DF" w:rsidP="00807E6F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jc w:val="left"/>
        <w:rPr>
          <w:color w:val="000000"/>
          <w:sz w:val="20"/>
        </w:rPr>
      </w:pPr>
      <w:r w:rsidRPr="00DD09EB">
        <w:rPr>
          <w:sz w:val="20"/>
        </w:rPr>
        <w:t>W</w:t>
      </w:r>
      <w:r w:rsidR="00123DE1">
        <w:rPr>
          <w:sz w:val="20"/>
        </w:rPr>
        <w:t>orked</w:t>
      </w:r>
      <w:r w:rsidR="006F0329">
        <w:rPr>
          <w:sz w:val="20"/>
        </w:rPr>
        <w:t xml:space="preserve"> </w:t>
      </w:r>
      <w:r w:rsidR="00123DE1">
        <w:rPr>
          <w:sz w:val="20"/>
        </w:rPr>
        <w:t>on Safety Dashboard, Insights Summary Modules</w:t>
      </w:r>
      <w:r w:rsidR="00807E6F">
        <w:rPr>
          <w:sz w:val="20"/>
        </w:rPr>
        <w:t>, few components of Summary Dashboard</w:t>
      </w:r>
      <w:r w:rsidR="00123DE1">
        <w:rPr>
          <w:sz w:val="20"/>
        </w:rPr>
        <w:t>.</w:t>
      </w:r>
      <w:r w:rsidR="00807E6F">
        <w:rPr>
          <w:sz w:val="20"/>
        </w:rPr>
        <w:t xml:space="preserve"> </w:t>
      </w:r>
      <w:r w:rsidR="000977FF">
        <w:rPr>
          <w:sz w:val="20"/>
        </w:rPr>
        <w:t>Implemented store related things in needed features.</w:t>
      </w:r>
    </w:p>
    <w:p w14:paraId="63171CC1" w14:textId="77777777" w:rsidR="000977FF" w:rsidRPr="000977FF" w:rsidRDefault="000977FF" w:rsidP="000977FF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jc w:val="left"/>
        <w:rPr>
          <w:color w:val="000000"/>
          <w:sz w:val="20"/>
        </w:rPr>
      </w:pPr>
      <w:r>
        <w:rPr>
          <w:sz w:val="20"/>
        </w:rPr>
        <w:t>Written unit testcase using karma and jasmine in affected and new modules.</w:t>
      </w:r>
    </w:p>
    <w:p w14:paraId="08B6F63A" w14:textId="77777777" w:rsidR="000977FF" w:rsidRDefault="000977FF" w:rsidP="000977FF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rPr>
          <w:sz w:val="20"/>
        </w:rPr>
      </w:pPr>
      <w:r>
        <w:rPr>
          <w:sz w:val="20"/>
        </w:rPr>
        <w:t xml:space="preserve">Written high quality code that follows </w:t>
      </w:r>
      <w:proofErr w:type="spellStart"/>
      <w:r>
        <w:rPr>
          <w:sz w:val="20"/>
        </w:rPr>
        <w:t>eslint</w:t>
      </w:r>
      <w:proofErr w:type="spellEnd"/>
      <w:r>
        <w:rPr>
          <w:sz w:val="20"/>
        </w:rPr>
        <w:t xml:space="preserve"> and sonar cube standards.</w:t>
      </w:r>
    </w:p>
    <w:p w14:paraId="4F74D4A6" w14:textId="39E89574" w:rsidR="00404D04" w:rsidRDefault="00404D04" w:rsidP="000977FF">
      <w:pPr>
        <w:pStyle w:val="chtxt"/>
        <w:tabs>
          <w:tab w:val="left" w:pos="2160"/>
        </w:tabs>
        <w:spacing w:line="276" w:lineRule="auto"/>
        <w:jc w:val="left"/>
        <w:rPr>
          <w:color w:val="000000"/>
          <w:sz w:val="20"/>
        </w:rPr>
      </w:pPr>
    </w:p>
    <w:p w14:paraId="6B579AF4" w14:textId="0A26B476" w:rsidR="00404D04" w:rsidRDefault="00404D04" w:rsidP="00404D04">
      <w:pPr>
        <w:pStyle w:val="ListParagraph"/>
        <w:widowControl w:val="0"/>
        <w:numPr>
          <w:ilvl w:val="0"/>
          <w:numId w:val="2"/>
        </w:numPr>
        <w:rPr>
          <w:rFonts w:ascii="Verdana" w:hAnsi="Verdana"/>
          <w:b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MIGA</w:t>
      </w:r>
    </w:p>
    <w:p w14:paraId="1AE07DFA" w14:textId="77777777" w:rsidR="00404D04" w:rsidRDefault="00404D04" w:rsidP="00404D04">
      <w:pPr>
        <w:widowControl w:val="0"/>
        <w:rPr>
          <w:rFonts w:ascii="Verdana" w:hAnsi="Verdana"/>
          <w:b/>
          <w:sz w:val="21"/>
          <w:szCs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7260"/>
      </w:tblGrid>
      <w:tr w:rsidR="00404D04" w14:paraId="40FD006C" w14:textId="77777777" w:rsidTr="00EE72AE">
        <w:trPr>
          <w:jc w:val="center"/>
        </w:trPr>
        <w:tc>
          <w:tcPr>
            <w:tcW w:w="1760" w:type="dxa"/>
          </w:tcPr>
          <w:p w14:paraId="314D92B3" w14:textId="77777777" w:rsidR="00404D04" w:rsidRPr="00E47EDE" w:rsidRDefault="00404D04" w:rsidP="00EE72AE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lastRenderedPageBreak/>
              <w:t>Company</w:t>
            </w:r>
          </w:p>
        </w:tc>
        <w:tc>
          <w:tcPr>
            <w:tcW w:w="7260" w:type="dxa"/>
          </w:tcPr>
          <w:p w14:paraId="08019D52" w14:textId="42F8BC89" w:rsidR="00404D04" w:rsidRPr="00856730" w:rsidRDefault="00404D04" w:rsidP="00EE72AE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Tech Mahindra</w:t>
            </w:r>
          </w:p>
        </w:tc>
      </w:tr>
      <w:tr w:rsidR="00404D04" w14:paraId="1ABBB6E1" w14:textId="77777777" w:rsidTr="00EE72AE">
        <w:trPr>
          <w:jc w:val="center"/>
        </w:trPr>
        <w:tc>
          <w:tcPr>
            <w:tcW w:w="1760" w:type="dxa"/>
          </w:tcPr>
          <w:p w14:paraId="354120C8" w14:textId="45030EE0" w:rsidR="00404D04" w:rsidRDefault="00404D04" w:rsidP="00EE72AE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Client</w:t>
            </w:r>
          </w:p>
        </w:tc>
        <w:tc>
          <w:tcPr>
            <w:tcW w:w="7260" w:type="dxa"/>
          </w:tcPr>
          <w:p w14:paraId="1E9379FE" w14:textId="1CB58E49" w:rsidR="00404D04" w:rsidRDefault="00404D04" w:rsidP="00EE72AE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World Bank</w:t>
            </w:r>
          </w:p>
        </w:tc>
      </w:tr>
      <w:tr w:rsidR="00E164E9" w14:paraId="34C8A4D5" w14:textId="77777777" w:rsidTr="00EE72AE">
        <w:trPr>
          <w:jc w:val="center"/>
        </w:trPr>
        <w:tc>
          <w:tcPr>
            <w:tcW w:w="1760" w:type="dxa"/>
          </w:tcPr>
          <w:p w14:paraId="029177BB" w14:textId="1C8A5158" w:rsidR="00E164E9" w:rsidRDefault="00E164E9" w:rsidP="00EE72AE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Domian</w:t>
            </w:r>
          </w:p>
        </w:tc>
        <w:tc>
          <w:tcPr>
            <w:tcW w:w="7260" w:type="dxa"/>
          </w:tcPr>
          <w:p w14:paraId="21AAE966" w14:textId="1D52305D" w:rsidR="00E164E9" w:rsidRDefault="00E164E9" w:rsidP="00EE72AE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Banking (Internal)</w:t>
            </w:r>
          </w:p>
        </w:tc>
      </w:tr>
      <w:tr w:rsidR="00404D04" w14:paraId="0AA158D8" w14:textId="77777777" w:rsidTr="00EE72AE">
        <w:trPr>
          <w:jc w:val="center"/>
        </w:trPr>
        <w:tc>
          <w:tcPr>
            <w:tcW w:w="1760" w:type="dxa"/>
          </w:tcPr>
          <w:p w14:paraId="41EA296F" w14:textId="77777777" w:rsidR="00404D04" w:rsidRDefault="00404D04" w:rsidP="00EE72AE">
            <w:pPr>
              <w:widowControl w:val="0"/>
              <w:jc w:val="left"/>
              <w:rPr>
                <w:rFonts w:ascii="Verdana" w:hAnsi="Verdana"/>
                <w:b/>
                <w:sz w:val="21"/>
                <w:szCs w:val="21"/>
              </w:rPr>
            </w:pPr>
            <w:r w:rsidRPr="00645F5E">
              <w:rPr>
                <w:rFonts w:ascii="Verdana" w:hAnsi="Verdana"/>
                <w:sz w:val="20"/>
              </w:rPr>
              <w:t>Skill / Tools</w:t>
            </w:r>
          </w:p>
        </w:tc>
        <w:tc>
          <w:tcPr>
            <w:tcW w:w="7260" w:type="dxa"/>
          </w:tcPr>
          <w:p w14:paraId="4F444F41" w14:textId="357EFF1A" w:rsidR="00404D04" w:rsidRDefault="00404D04" w:rsidP="00EE72AE">
            <w:pPr>
              <w:widowControl w:val="0"/>
              <w:jc w:val="left"/>
              <w:rPr>
                <w:rFonts w:ascii="Verdana" w:hAnsi="Verdana"/>
                <w:b/>
                <w:sz w:val="21"/>
                <w:szCs w:val="21"/>
              </w:rPr>
            </w:pPr>
            <w:r w:rsidRPr="00645F5E">
              <w:rPr>
                <w:rFonts w:ascii="Verdana" w:hAnsi="Verdana"/>
                <w:sz w:val="20"/>
              </w:rPr>
              <w:t>Angular</w:t>
            </w:r>
            <w:r>
              <w:rPr>
                <w:rFonts w:ascii="Verdana" w:hAnsi="Verdana"/>
                <w:sz w:val="20"/>
              </w:rPr>
              <w:t xml:space="preserve"> 1</w:t>
            </w:r>
            <w:r w:rsidR="00017082">
              <w:rPr>
                <w:rFonts w:ascii="Verdana" w:hAnsi="Verdana"/>
                <w:sz w:val="20"/>
              </w:rPr>
              <w:t>5</w:t>
            </w:r>
            <w:r>
              <w:rPr>
                <w:rFonts w:ascii="Verdana" w:hAnsi="Verdana"/>
                <w:sz w:val="20"/>
              </w:rPr>
              <w:t xml:space="preserve">, NG </w:t>
            </w:r>
            <w:r w:rsidRPr="00645F5E">
              <w:rPr>
                <w:rFonts w:ascii="Verdana" w:hAnsi="Verdana"/>
                <w:sz w:val="20"/>
              </w:rPr>
              <w:t>Bootstrap</w:t>
            </w:r>
            <w:r>
              <w:rPr>
                <w:rFonts w:ascii="Verdana" w:hAnsi="Verdana"/>
                <w:sz w:val="20"/>
              </w:rPr>
              <w:t>, RXJS, Ag grid</w:t>
            </w:r>
          </w:p>
        </w:tc>
      </w:tr>
    </w:tbl>
    <w:p w14:paraId="6D5A0FC2" w14:textId="77777777" w:rsidR="00807E6F" w:rsidRDefault="00807E6F" w:rsidP="00404D04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</w:p>
    <w:p w14:paraId="47CB10F6" w14:textId="2B5EC28B" w:rsidR="00404D04" w:rsidRPr="00585B7D" w:rsidRDefault="00404D04" w:rsidP="00404D04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>Project Description:</w:t>
      </w:r>
    </w:p>
    <w:p w14:paraId="545676DF" w14:textId="28EA1238" w:rsidR="00404D04" w:rsidRPr="00776FCC" w:rsidRDefault="00560139" w:rsidP="00404D04">
      <w:pPr>
        <w:shd w:val="clear" w:color="auto" w:fill="FFFFFF"/>
        <w:spacing w:line="276" w:lineRule="auto"/>
        <w:jc w:val="left"/>
        <w:rPr>
          <w:rFonts w:ascii="Verdana" w:hAnsi="Verdana" w:cstheme="majorBidi"/>
          <w:color w:val="222222"/>
          <w:sz w:val="20"/>
          <w:lang w:eastAsia="en-IN" w:bidi="ta-IN"/>
        </w:rPr>
      </w:pPr>
      <w:r>
        <w:rPr>
          <w:rFonts w:ascii="Verdana" w:hAnsi="Verdana" w:cstheme="majorBidi"/>
          <w:color w:val="222222"/>
          <w:sz w:val="20"/>
          <w:lang w:eastAsia="en-IN" w:bidi="ta-IN"/>
        </w:rPr>
        <w:t xml:space="preserve">MIGA provides different </w:t>
      </w:r>
      <w:proofErr w:type="gramStart"/>
      <w:r>
        <w:rPr>
          <w:rFonts w:ascii="Verdana" w:hAnsi="Verdana" w:cstheme="majorBidi"/>
          <w:color w:val="222222"/>
          <w:sz w:val="20"/>
          <w:lang w:eastAsia="en-IN" w:bidi="ta-IN"/>
        </w:rPr>
        <w:t>portal(</w:t>
      </w:r>
      <w:proofErr w:type="gramEnd"/>
      <w:r>
        <w:rPr>
          <w:rFonts w:ascii="Verdana" w:hAnsi="Verdana" w:cstheme="majorBidi"/>
          <w:color w:val="222222"/>
          <w:sz w:val="20"/>
          <w:lang w:eastAsia="en-IN" w:bidi="ta-IN"/>
        </w:rPr>
        <w:t xml:space="preserve">legal portal, learning dashboard, </w:t>
      </w:r>
      <w:proofErr w:type="spellStart"/>
      <w:r>
        <w:rPr>
          <w:rFonts w:ascii="Verdana" w:hAnsi="Verdana" w:cstheme="majorBidi"/>
          <w:color w:val="222222"/>
          <w:sz w:val="20"/>
          <w:lang w:eastAsia="en-IN" w:bidi="ta-IN"/>
        </w:rPr>
        <w:t>irms</w:t>
      </w:r>
      <w:proofErr w:type="spellEnd"/>
      <w:r>
        <w:rPr>
          <w:rFonts w:ascii="Verdana" w:hAnsi="Verdana" w:cstheme="majorBidi"/>
          <w:color w:val="222222"/>
          <w:sz w:val="20"/>
          <w:lang w:eastAsia="en-IN" w:bidi="ta-IN"/>
        </w:rPr>
        <w:t xml:space="preserve">, </w:t>
      </w:r>
      <w:proofErr w:type="spellStart"/>
      <w:r>
        <w:rPr>
          <w:rFonts w:ascii="Verdana" w:hAnsi="Verdana" w:cstheme="majorBidi"/>
          <w:color w:val="222222"/>
          <w:sz w:val="20"/>
          <w:lang w:eastAsia="en-IN" w:bidi="ta-IN"/>
        </w:rPr>
        <w:t>crr</w:t>
      </w:r>
      <w:proofErr w:type="spellEnd"/>
      <w:r>
        <w:rPr>
          <w:rFonts w:ascii="Verdana" w:hAnsi="Verdana" w:cstheme="majorBidi"/>
          <w:color w:val="222222"/>
          <w:sz w:val="20"/>
          <w:lang w:eastAsia="en-IN" w:bidi="ta-IN"/>
        </w:rPr>
        <w:t xml:space="preserve"> etc.), </w:t>
      </w:r>
      <w:r w:rsidRPr="00560139">
        <w:rPr>
          <w:rFonts w:ascii="Verdana" w:hAnsi="Verdana" w:cstheme="majorBidi"/>
          <w:color w:val="222222"/>
          <w:sz w:val="20"/>
          <w:lang w:eastAsia="en-IN" w:bidi="ta-IN"/>
        </w:rPr>
        <w:t>which offers political risk insurance and credit enhancement guarantees. These guarantees help investors protect foreign direct investments against political and non-commercial risks in developing countries</w:t>
      </w:r>
      <w:r w:rsidR="00FC2693">
        <w:rPr>
          <w:rFonts w:ascii="Verdana" w:hAnsi="Verdana" w:cstheme="majorBidi"/>
          <w:color w:val="222222"/>
          <w:sz w:val="20"/>
          <w:lang w:eastAsia="en-IN" w:bidi="ta-IN"/>
        </w:rPr>
        <w:t xml:space="preserve">. I was working on the </w:t>
      </w:r>
      <w:r w:rsidR="00807D9C">
        <w:rPr>
          <w:rFonts w:ascii="Verdana" w:hAnsi="Verdana" w:cstheme="majorBidi"/>
          <w:b/>
          <w:bCs/>
          <w:color w:val="222222"/>
          <w:sz w:val="20"/>
          <w:lang w:eastAsia="en-IN" w:bidi="ta-IN"/>
        </w:rPr>
        <w:t>D</w:t>
      </w:r>
      <w:r w:rsidR="00FC2693" w:rsidRPr="00807D9C">
        <w:rPr>
          <w:rFonts w:ascii="Verdana" w:hAnsi="Verdana" w:cstheme="majorBidi"/>
          <w:b/>
          <w:bCs/>
          <w:color w:val="222222"/>
          <w:sz w:val="20"/>
          <w:lang w:eastAsia="en-IN" w:bidi="ta-IN"/>
        </w:rPr>
        <w:t>ocument search</w:t>
      </w:r>
      <w:r w:rsidR="00FC2693">
        <w:rPr>
          <w:rFonts w:ascii="Verdana" w:hAnsi="Verdana" w:cstheme="majorBidi"/>
          <w:color w:val="222222"/>
          <w:sz w:val="20"/>
          <w:lang w:eastAsia="en-IN" w:bidi="ta-IN"/>
        </w:rPr>
        <w:t xml:space="preserve"> module in which the user can able to search the document template provided in </w:t>
      </w:r>
      <w:r w:rsidR="00807D9C">
        <w:rPr>
          <w:rFonts w:ascii="Verdana" w:hAnsi="Verdana" w:cstheme="majorBidi"/>
          <w:b/>
          <w:bCs/>
          <w:color w:val="222222"/>
          <w:sz w:val="20"/>
          <w:lang w:eastAsia="en-IN" w:bidi="ta-IN"/>
        </w:rPr>
        <w:t>L</w:t>
      </w:r>
      <w:r w:rsidR="00FC2693" w:rsidRPr="00807D9C">
        <w:rPr>
          <w:rFonts w:ascii="Verdana" w:hAnsi="Verdana" w:cstheme="majorBidi"/>
          <w:b/>
          <w:bCs/>
          <w:color w:val="222222"/>
          <w:sz w:val="20"/>
          <w:lang w:eastAsia="en-IN" w:bidi="ta-IN"/>
        </w:rPr>
        <w:t>egal portal</w:t>
      </w:r>
      <w:r w:rsidR="00FC2693">
        <w:rPr>
          <w:rFonts w:ascii="Verdana" w:hAnsi="Verdana" w:cstheme="majorBidi"/>
          <w:color w:val="222222"/>
          <w:sz w:val="20"/>
          <w:lang w:eastAsia="en-IN" w:bidi="ta-IN"/>
        </w:rPr>
        <w:t xml:space="preserve">, based on the keywords and category selected. Further result can be filtered through client side filter which dynamically generated from the </w:t>
      </w:r>
      <w:proofErr w:type="gramStart"/>
      <w:r w:rsidR="00FC2693">
        <w:rPr>
          <w:rFonts w:ascii="Verdana" w:hAnsi="Verdana" w:cstheme="majorBidi"/>
          <w:color w:val="222222"/>
          <w:sz w:val="20"/>
          <w:lang w:eastAsia="en-IN" w:bidi="ta-IN"/>
        </w:rPr>
        <w:t>search</w:t>
      </w:r>
      <w:r w:rsidR="00335071">
        <w:rPr>
          <w:rFonts w:ascii="Verdana" w:hAnsi="Verdana" w:cstheme="majorBidi"/>
          <w:color w:val="222222"/>
          <w:sz w:val="20"/>
          <w:lang w:eastAsia="en-IN" w:bidi="ta-IN"/>
        </w:rPr>
        <w:t>(</w:t>
      </w:r>
      <w:proofErr w:type="gramEnd"/>
      <w:r w:rsidR="00335071">
        <w:rPr>
          <w:rFonts w:ascii="Verdana" w:hAnsi="Verdana" w:cstheme="majorBidi"/>
          <w:color w:val="222222"/>
          <w:sz w:val="20"/>
          <w:lang w:eastAsia="en-IN" w:bidi="ta-IN"/>
        </w:rPr>
        <w:t>azure cognitive search)</w:t>
      </w:r>
      <w:r w:rsidR="00FC2693">
        <w:rPr>
          <w:rFonts w:ascii="Verdana" w:hAnsi="Verdana" w:cstheme="majorBidi"/>
          <w:color w:val="222222"/>
          <w:sz w:val="20"/>
          <w:lang w:eastAsia="en-IN" w:bidi="ta-IN"/>
        </w:rPr>
        <w:t xml:space="preserve"> result.</w:t>
      </w:r>
      <w:r w:rsidR="00DB7C04">
        <w:rPr>
          <w:rFonts w:ascii="Verdana" w:hAnsi="Verdana" w:cstheme="majorBidi"/>
          <w:color w:val="222222"/>
          <w:sz w:val="20"/>
          <w:lang w:eastAsia="en-IN" w:bidi="ta-IN"/>
        </w:rPr>
        <w:t xml:space="preserve"> Going Forward the application contains ADAL Authentication and </w:t>
      </w:r>
      <w:proofErr w:type="gramStart"/>
      <w:r w:rsidR="00DB7C04">
        <w:rPr>
          <w:rFonts w:ascii="Verdana" w:hAnsi="Verdana" w:cstheme="majorBidi"/>
          <w:color w:val="222222"/>
          <w:sz w:val="20"/>
          <w:lang w:eastAsia="en-IN" w:bidi="ta-IN"/>
        </w:rPr>
        <w:t>role based</w:t>
      </w:r>
      <w:proofErr w:type="gramEnd"/>
      <w:r w:rsidR="00DB7C04">
        <w:rPr>
          <w:rFonts w:ascii="Verdana" w:hAnsi="Verdana" w:cstheme="majorBidi"/>
          <w:color w:val="222222"/>
          <w:sz w:val="20"/>
          <w:lang w:eastAsia="en-IN" w:bidi="ta-IN"/>
        </w:rPr>
        <w:t xml:space="preserve"> access</w:t>
      </w:r>
      <w:r w:rsidR="00162AA7">
        <w:rPr>
          <w:rFonts w:ascii="Verdana" w:hAnsi="Verdana" w:cstheme="majorBidi"/>
          <w:color w:val="222222"/>
          <w:sz w:val="20"/>
          <w:lang w:eastAsia="en-IN" w:bidi="ta-IN"/>
        </w:rPr>
        <w:t xml:space="preserve"> (Analyst, Admin, </w:t>
      </w:r>
      <w:r w:rsidR="00A101DE">
        <w:rPr>
          <w:rFonts w:ascii="Verdana" w:hAnsi="Verdana" w:cstheme="majorBidi"/>
          <w:color w:val="222222"/>
          <w:sz w:val="20"/>
          <w:lang w:eastAsia="en-IN" w:bidi="ta-IN"/>
        </w:rPr>
        <w:t>Director, Counsel</w:t>
      </w:r>
      <w:r w:rsidR="00162AA7">
        <w:rPr>
          <w:rFonts w:ascii="Verdana" w:hAnsi="Verdana" w:cstheme="majorBidi"/>
          <w:color w:val="222222"/>
          <w:sz w:val="20"/>
          <w:lang w:eastAsia="en-IN" w:bidi="ta-IN"/>
        </w:rPr>
        <w:t xml:space="preserve">). These </w:t>
      </w:r>
      <w:proofErr w:type="gramStart"/>
      <w:r w:rsidR="00162AA7">
        <w:rPr>
          <w:rFonts w:ascii="Verdana" w:hAnsi="Verdana" w:cstheme="majorBidi"/>
          <w:color w:val="222222"/>
          <w:sz w:val="20"/>
          <w:lang w:eastAsia="en-IN" w:bidi="ta-IN"/>
        </w:rPr>
        <w:t>role based</w:t>
      </w:r>
      <w:proofErr w:type="gramEnd"/>
      <w:r w:rsidR="00162AA7">
        <w:rPr>
          <w:rFonts w:ascii="Verdana" w:hAnsi="Verdana" w:cstheme="majorBidi"/>
          <w:color w:val="222222"/>
          <w:sz w:val="20"/>
          <w:lang w:eastAsia="en-IN" w:bidi="ta-IN"/>
        </w:rPr>
        <w:t xml:space="preserve"> permission can be set and modified in separate portal named </w:t>
      </w:r>
      <w:r w:rsidR="00162AA7" w:rsidRPr="009F594E">
        <w:rPr>
          <w:rFonts w:ascii="Verdana" w:hAnsi="Verdana" w:cstheme="majorBidi"/>
          <w:b/>
          <w:bCs/>
          <w:color w:val="222222"/>
          <w:sz w:val="20"/>
          <w:lang w:eastAsia="en-IN" w:bidi="ta-IN"/>
        </w:rPr>
        <w:t>Access Module</w:t>
      </w:r>
      <w:r w:rsidR="00162AA7">
        <w:rPr>
          <w:rFonts w:ascii="Verdana" w:hAnsi="Verdana" w:cstheme="majorBidi"/>
          <w:color w:val="222222"/>
          <w:sz w:val="20"/>
          <w:lang w:eastAsia="en-IN" w:bidi="ta-IN"/>
        </w:rPr>
        <w:t>.</w:t>
      </w:r>
      <w:r w:rsidR="00754E13">
        <w:rPr>
          <w:rFonts w:ascii="Verdana" w:hAnsi="Verdana" w:cstheme="majorBidi"/>
          <w:color w:val="222222"/>
          <w:sz w:val="20"/>
          <w:lang w:eastAsia="en-IN" w:bidi="ta-IN"/>
        </w:rPr>
        <w:t xml:space="preserve"> The request</w:t>
      </w:r>
      <w:r w:rsidR="00435852">
        <w:rPr>
          <w:rFonts w:ascii="Verdana" w:hAnsi="Verdana" w:cstheme="majorBidi"/>
          <w:color w:val="222222"/>
          <w:sz w:val="20"/>
          <w:lang w:eastAsia="en-IN" w:bidi="ta-IN"/>
        </w:rPr>
        <w:t xml:space="preserve"> can be</w:t>
      </w:r>
      <w:r w:rsidR="00754E13">
        <w:rPr>
          <w:rFonts w:ascii="Verdana" w:hAnsi="Verdana" w:cstheme="majorBidi"/>
          <w:color w:val="222222"/>
          <w:sz w:val="20"/>
          <w:lang w:eastAsia="en-IN" w:bidi="ta-IN"/>
        </w:rPr>
        <w:t xml:space="preserve"> raised </w:t>
      </w:r>
      <w:r w:rsidR="00435852">
        <w:rPr>
          <w:rFonts w:ascii="Verdana" w:hAnsi="Verdana" w:cstheme="majorBidi"/>
          <w:color w:val="222222"/>
          <w:sz w:val="20"/>
          <w:lang w:eastAsia="en-IN" w:bidi="ta-IN"/>
        </w:rPr>
        <w:t>by any</w:t>
      </w:r>
      <w:r w:rsidR="00754E13">
        <w:rPr>
          <w:rFonts w:ascii="Verdana" w:hAnsi="Verdana" w:cstheme="majorBidi"/>
          <w:color w:val="222222"/>
          <w:sz w:val="20"/>
          <w:lang w:eastAsia="en-IN" w:bidi="ta-IN"/>
        </w:rPr>
        <w:t xml:space="preserve"> </w:t>
      </w:r>
      <w:proofErr w:type="spellStart"/>
      <w:r w:rsidR="00754E13">
        <w:rPr>
          <w:rFonts w:ascii="Verdana" w:hAnsi="Verdana" w:cstheme="majorBidi"/>
          <w:color w:val="222222"/>
          <w:sz w:val="20"/>
          <w:lang w:eastAsia="en-IN" w:bidi="ta-IN"/>
        </w:rPr>
        <w:t>miga</w:t>
      </w:r>
      <w:proofErr w:type="spellEnd"/>
      <w:r w:rsidR="00754E13">
        <w:rPr>
          <w:rFonts w:ascii="Verdana" w:hAnsi="Verdana" w:cstheme="majorBidi"/>
          <w:color w:val="222222"/>
          <w:sz w:val="20"/>
          <w:lang w:eastAsia="en-IN" w:bidi="ta-IN"/>
        </w:rPr>
        <w:t xml:space="preserve"> user</w:t>
      </w:r>
      <w:r w:rsidR="00CC2608">
        <w:rPr>
          <w:rFonts w:ascii="Verdana" w:hAnsi="Verdana" w:cstheme="majorBidi"/>
          <w:color w:val="222222"/>
          <w:sz w:val="20"/>
          <w:lang w:eastAsia="en-IN" w:bidi="ta-IN"/>
        </w:rPr>
        <w:t xml:space="preserve"> / behalf of user</w:t>
      </w:r>
      <w:r w:rsidR="00754E13">
        <w:rPr>
          <w:rFonts w:ascii="Verdana" w:hAnsi="Verdana" w:cstheme="majorBidi"/>
          <w:color w:val="222222"/>
          <w:sz w:val="20"/>
          <w:lang w:eastAsia="en-IN" w:bidi="ta-IN"/>
        </w:rPr>
        <w:t xml:space="preserve"> </w:t>
      </w:r>
      <w:r w:rsidR="00D3657A">
        <w:rPr>
          <w:rFonts w:ascii="Verdana" w:hAnsi="Verdana" w:cstheme="majorBidi"/>
          <w:color w:val="222222"/>
          <w:sz w:val="20"/>
          <w:lang w:eastAsia="en-IN" w:bidi="ta-IN"/>
        </w:rPr>
        <w:t>(</w:t>
      </w:r>
      <w:r w:rsidR="00754E13">
        <w:rPr>
          <w:rFonts w:ascii="Verdana" w:hAnsi="Verdana" w:cstheme="majorBidi"/>
          <w:color w:val="222222"/>
          <w:sz w:val="20"/>
          <w:lang w:eastAsia="en-IN" w:bidi="ta-IN"/>
        </w:rPr>
        <w:t>or</w:t>
      </w:r>
      <w:r w:rsidR="00D3657A">
        <w:rPr>
          <w:rFonts w:ascii="Verdana" w:hAnsi="Verdana" w:cstheme="majorBidi"/>
          <w:color w:val="222222"/>
          <w:sz w:val="20"/>
          <w:lang w:eastAsia="en-IN" w:bidi="ta-IN"/>
        </w:rPr>
        <w:t>)</w:t>
      </w:r>
      <w:r w:rsidR="00754E13">
        <w:rPr>
          <w:rFonts w:ascii="Verdana" w:hAnsi="Verdana" w:cstheme="majorBidi"/>
          <w:color w:val="222222"/>
          <w:sz w:val="20"/>
          <w:lang w:eastAsia="en-IN" w:bidi="ta-IN"/>
        </w:rPr>
        <w:t xml:space="preserve"> other </w:t>
      </w:r>
      <w:proofErr w:type="spellStart"/>
      <w:r w:rsidR="00754E13">
        <w:rPr>
          <w:rFonts w:ascii="Verdana" w:hAnsi="Verdana" w:cstheme="majorBidi"/>
          <w:color w:val="222222"/>
          <w:sz w:val="20"/>
          <w:lang w:eastAsia="en-IN" w:bidi="ta-IN"/>
        </w:rPr>
        <w:t>wbg</w:t>
      </w:r>
      <w:proofErr w:type="spellEnd"/>
      <w:r w:rsidR="00754E13">
        <w:rPr>
          <w:rFonts w:ascii="Verdana" w:hAnsi="Verdana" w:cstheme="majorBidi"/>
          <w:color w:val="222222"/>
          <w:sz w:val="20"/>
          <w:lang w:eastAsia="en-IN" w:bidi="ta-IN"/>
        </w:rPr>
        <w:t xml:space="preserve"> user.</w:t>
      </w:r>
    </w:p>
    <w:p w14:paraId="141B2A1F" w14:textId="77777777" w:rsidR="00404D04" w:rsidRPr="00585B7D" w:rsidRDefault="00404D04" w:rsidP="00404D04">
      <w:pPr>
        <w:widowControl w:val="0"/>
        <w:rPr>
          <w:rFonts w:ascii="Verdana" w:hAnsi="Verdana"/>
          <w:b/>
          <w:bCs/>
          <w:sz w:val="21"/>
          <w:szCs w:val="21"/>
        </w:rPr>
      </w:pPr>
    </w:p>
    <w:p w14:paraId="712BAA52" w14:textId="77777777" w:rsidR="00404D04" w:rsidRPr="00585B7D" w:rsidRDefault="00404D04" w:rsidP="00404D04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 xml:space="preserve">Responsibilities: </w:t>
      </w:r>
    </w:p>
    <w:p w14:paraId="3331FB6F" w14:textId="28EF6A97" w:rsidR="00404D04" w:rsidRPr="00DD09EB" w:rsidRDefault="00404D04" w:rsidP="00404D04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rPr>
          <w:sz w:val="20"/>
        </w:rPr>
      </w:pPr>
      <w:r w:rsidRPr="00DD09EB">
        <w:rPr>
          <w:sz w:val="20"/>
        </w:rPr>
        <w:t>Involving</w:t>
      </w:r>
      <w:r>
        <w:rPr>
          <w:sz w:val="20"/>
        </w:rPr>
        <w:t xml:space="preserve"> in</w:t>
      </w:r>
      <w:r w:rsidRPr="00DD09EB">
        <w:rPr>
          <w:sz w:val="20"/>
        </w:rPr>
        <w:t xml:space="preserve"> </w:t>
      </w:r>
      <w:r w:rsidR="00331C39">
        <w:rPr>
          <w:sz w:val="20"/>
        </w:rPr>
        <w:t>Angular</w:t>
      </w:r>
      <w:r w:rsidRPr="00DD09EB">
        <w:rPr>
          <w:sz w:val="20"/>
        </w:rPr>
        <w:t xml:space="preserve"> development</w:t>
      </w:r>
      <w:r w:rsidR="00331C39">
        <w:rPr>
          <w:sz w:val="20"/>
        </w:rPr>
        <w:t xml:space="preserve">. By integrating the </w:t>
      </w:r>
      <w:r w:rsidR="00A434EC">
        <w:rPr>
          <w:sz w:val="20"/>
        </w:rPr>
        <w:t>UI</w:t>
      </w:r>
      <w:r w:rsidR="00331C39">
        <w:rPr>
          <w:sz w:val="20"/>
        </w:rPr>
        <w:t xml:space="preserve"> to angular given by html team and writing business services</w:t>
      </w:r>
      <w:r>
        <w:rPr>
          <w:sz w:val="20"/>
        </w:rPr>
        <w:t>.</w:t>
      </w:r>
    </w:p>
    <w:p w14:paraId="3C0B8BA3" w14:textId="4B5F9130" w:rsidR="00124C5B" w:rsidRPr="00124C5B" w:rsidRDefault="00404D04" w:rsidP="00124C5B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jc w:val="left"/>
        <w:rPr>
          <w:sz w:val="20"/>
        </w:rPr>
      </w:pPr>
      <w:r w:rsidRPr="00DD09EB">
        <w:rPr>
          <w:sz w:val="20"/>
        </w:rPr>
        <w:t xml:space="preserve">Working on </w:t>
      </w:r>
      <w:r w:rsidR="006C7237">
        <w:rPr>
          <w:sz w:val="20"/>
        </w:rPr>
        <w:t>Document Search</w:t>
      </w:r>
      <w:r w:rsidR="00190DF2">
        <w:rPr>
          <w:sz w:val="20"/>
        </w:rPr>
        <w:t xml:space="preserve"> Module</w:t>
      </w:r>
      <w:r w:rsidR="006C7237">
        <w:rPr>
          <w:sz w:val="20"/>
        </w:rPr>
        <w:t xml:space="preserve"> for </w:t>
      </w:r>
      <w:proofErr w:type="spellStart"/>
      <w:proofErr w:type="gramStart"/>
      <w:r w:rsidR="006C7237">
        <w:rPr>
          <w:sz w:val="20"/>
        </w:rPr>
        <w:t>legal</w:t>
      </w:r>
      <w:r w:rsidRPr="00DD09EB">
        <w:rPr>
          <w:sz w:val="20"/>
        </w:rPr>
        <w:t>.</w:t>
      </w:r>
      <w:r w:rsidR="00A434EC" w:rsidRPr="00124C5B">
        <w:rPr>
          <w:sz w:val="20"/>
        </w:rPr>
        <w:t>Working</w:t>
      </w:r>
      <w:proofErr w:type="spellEnd"/>
      <w:proofErr w:type="gramEnd"/>
      <w:r w:rsidR="00A434EC" w:rsidRPr="00124C5B">
        <w:rPr>
          <w:sz w:val="20"/>
        </w:rPr>
        <w:t xml:space="preserve"> on Legal Portal U</w:t>
      </w:r>
      <w:r w:rsidR="006F51B6" w:rsidRPr="00124C5B">
        <w:rPr>
          <w:sz w:val="20"/>
        </w:rPr>
        <w:t>I</w:t>
      </w:r>
      <w:r w:rsidR="00A434EC" w:rsidRPr="00124C5B">
        <w:rPr>
          <w:sz w:val="20"/>
        </w:rPr>
        <w:t xml:space="preserve"> Enhancement and </w:t>
      </w:r>
      <w:proofErr w:type="spellStart"/>
      <w:r w:rsidR="00A434EC" w:rsidRPr="00124C5B">
        <w:rPr>
          <w:sz w:val="20"/>
        </w:rPr>
        <w:t>FeedBack</w:t>
      </w:r>
      <w:proofErr w:type="spellEnd"/>
      <w:r w:rsidR="00A434EC" w:rsidRPr="00124C5B">
        <w:rPr>
          <w:sz w:val="20"/>
        </w:rPr>
        <w:t xml:space="preserve"> Changes.</w:t>
      </w:r>
      <w:r w:rsidR="00124C5B" w:rsidRPr="00124C5B">
        <w:rPr>
          <w:sz w:val="20"/>
        </w:rPr>
        <w:br/>
      </w:r>
    </w:p>
    <w:p w14:paraId="21F8C65B" w14:textId="0C0BB9A9" w:rsidR="00124C5B" w:rsidRDefault="00124C5B" w:rsidP="00124C5B">
      <w:pPr>
        <w:pStyle w:val="ListParagraph"/>
        <w:widowControl w:val="0"/>
        <w:numPr>
          <w:ilvl w:val="0"/>
          <w:numId w:val="2"/>
        </w:numPr>
        <w:rPr>
          <w:rFonts w:ascii="Verdana" w:hAnsi="Verdana"/>
          <w:b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RIM DHA</w:t>
      </w:r>
    </w:p>
    <w:p w14:paraId="5FDE583D" w14:textId="77777777" w:rsidR="00124C5B" w:rsidRDefault="00124C5B" w:rsidP="00124C5B">
      <w:pPr>
        <w:widowControl w:val="0"/>
        <w:rPr>
          <w:rFonts w:ascii="Verdana" w:hAnsi="Verdana"/>
          <w:b/>
          <w:sz w:val="21"/>
          <w:szCs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7260"/>
      </w:tblGrid>
      <w:tr w:rsidR="00124C5B" w14:paraId="2760FF9B" w14:textId="77777777" w:rsidTr="000116D3">
        <w:trPr>
          <w:jc w:val="center"/>
        </w:trPr>
        <w:tc>
          <w:tcPr>
            <w:tcW w:w="1760" w:type="dxa"/>
          </w:tcPr>
          <w:p w14:paraId="6FEC0B6D" w14:textId="77777777" w:rsidR="00124C5B" w:rsidRPr="00E47EDE" w:rsidRDefault="00124C5B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Company</w:t>
            </w:r>
          </w:p>
        </w:tc>
        <w:tc>
          <w:tcPr>
            <w:tcW w:w="7260" w:type="dxa"/>
          </w:tcPr>
          <w:p w14:paraId="4D7F4AAF" w14:textId="7ACF5966" w:rsidR="00124C5B" w:rsidRPr="00856730" w:rsidRDefault="00124C5B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Renault Nissan</w:t>
            </w:r>
          </w:p>
        </w:tc>
      </w:tr>
      <w:tr w:rsidR="00124C5B" w14:paraId="59B5723F" w14:textId="77777777" w:rsidTr="000116D3">
        <w:trPr>
          <w:jc w:val="center"/>
        </w:trPr>
        <w:tc>
          <w:tcPr>
            <w:tcW w:w="1760" w:type="dxa"/>
          </w:tcPr>
          <w:p w14:paraId="4F3AA397" w14:textId="77777777" w:rsidR="00124C5B" w:rsidRDefault="00124C5B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Client</w:t>
            </w:r>
          </w:p>
        </w:tc>
        <w:tc>
          <w:tcPr>
            <w:tcW w:w="7260" w:type="dxa"/>
          </w:tcPr>
          <w:p w14:paraId="17A2C03C" w14:textId="2491A0A5" w:rsidR="00124C5B" w:rsidRDefault="00124C5B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Renault Nissan</w:t>
            </w:r>
          </w:p>
        </w:tc>
      </w:tr>
      <w:tr w:rsidR="00124C5B" w14:paraId="26C9349B" w14:textId="77777777" w:rsidTr="000116D3">
        <w:trPr>
          <w:jc w:val="center"/>
        </w:trPr>
        <w:tc>
          <w:tcPr>
            <w:tcW w:w="1760" w:type="dxa"/>
          </w:tcPr>
          <w:p w14:paraId="20ECBA6C" w14:textId="77777777" w:rsidR="00124C5B" w:rsidRDefault="00124C5B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Domian</w:t>
            </w:r>
          </w:p>
        </w:tc>
        <w:tc>
          <w:tcPr>
            <w:tcW w:w="7260" w:type="dxa"/>
          </w:tcPr>
          <w:p w14:paraId="34B88B6A" w14:textId="22C35AF3" w:rsidR="00124C5B" w:rsidRDefault="00492DD6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Engineering</w:t>
            </w:r>
            <w:r w:rsidR="00124C5B">
              <w:rPr>
                <w:rFonts w:ascii="Verdana" w:hAnsi="Verdana"/>
                <w:bCs/>
                <w:sz w:val="21"/>
                <w:szCs w:val="21"/>
              </w:rPr>
              <w:t xml:space="preserve"> (Internal)</w:t>
            </w:r>
          </w:p>
        </w:tc>
      </w:tr>
      <w:tr w:rsidR="00124C5B" w14:paraId="3BFFBA17" w14:textId="77777777" w:rsidTr="000116D3">
        <w:trPr>
          <w:jc w:val="center"/>
        </w:trPr>
        <w:tc>
          <w:tcPr>
            <w:tcW w:w="1760" w:type="dxa"/>
          </w:tcPr>
          <w:p w14:paraId="0FF3E2A5" w14:textId="77777777" w:rsidR="00124C5B" w:rsidRDefault="00124C5B" w:rsidP="000116D3">
            <w:pPr>
              <w:widowControl w:val="0"/>
              <w:jc w:val="left"/>
              <w:rPr>
                <w:rFonts w:ascii="Verdana" w:hAnsi="Verdana"/>
                <w:b/>
                <w:sz w:val="21"/>
                <w:szCs w:val="21"/>
              </w:rPr>
            </w:pPr>
            <w:r w:rsidRPr="00645F5E">
              <w:rPr>
                <w:rFonts w:ascii="Verdana" w:hAnsi="Verdana"/>
                <w:sz w:val="20"/>
              </w:rPr>
              <w:t>Skill / Tools</w:t>
            </w:r>
          </w:p>
        </w:tc>
        <w:tc>
          <w:tcPr>
            <w:tcW w:w="7260" w:type="dxa"/>
          </w:tcPr>
          <w:p w14:paraId="1A4AA098" w14:textId="45A3B3EF" w:rsidR="00124C5B" w:rsidRDefault="00124C5B" w:rsidP="000116D3">
            <w:pPr>
              <w:widowControl w:val="0"/>
              <w:jc w:val="left"/>
              <w:rPr>
                <w:rFonts w:ascii="Verdana" w:hAnsi="Verdana"/>
                <w:b/>
                <w:sz w:val="21"/>
                <w:szCs w:val="21"/>
              </w:rPr>
            </w:pPr>
            <w:r w:rsidRPr="00645F5E">
              <w:rPr>
                <w:rFonts w:ascii="Verdana" w:hAnsi="Verdana"/>
                <w:sz w:val="20"/>
              </w:rPr>
              <w:t>Angular</w:t>
            </w:r>
            <w:r>
              <w:rPr>
                <w:rFonts w:ascii="Verdana" w:hAnsi="Verdana"/>
                <w:sz w:val="20"/>
              </w:rPr>
              <w:t xml:space="preserve"> 1</w:t>
            </w:r>
            <w:r w:rsidR="00492DD6">
              <w:rPr>
                <w:rFonts w:ascii="Verdana" w:hAnsi="Verdana"/>
                <w:sz w:val="20"/>
              </w:rPr>
              <w:t>3</w:t>
            </w:r>
          </w:p>
        </w:tc>
      </w:tr>
    </w:tbl>
    <w:p w14:paraId="2BBFB7A1" w14:textId="77777777" w:rsidR="00124C5B" w:rsidRPr="00585B7D" w:rsidRDefault="00124C5B" w:rsidP="00124C5B">
      <w:pPr>
        <w:widowControl w:val="0"/>
        <w:rPr>
          <w:rFonts w:ascii="Verdana" w:hAnsi="Verdana"/>
          <w:b/>
          <w:bCs/>
          <w:sz w:val="21"/>
          <w:szCs w:val="21"/>
        </w:rPr>
      </w:pPr>
    </w:p>
    <w:p w14:paraId="74F465BD" w14:textId="77777777" w:rsidR="00124C5B" w:rsidRPr="00585B7D" w:rsidRDefault="00124C5B" w:rsidP="00124C5B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 xml:space="preserve">Responsibilities: </w:t>
      </w:r>
    </w:p>
    <w:p w14:paraId="5EF00416" w14:textId="77777777" w:rsidR="00124C5B" w:rsidRPr="00DD09EB" w:rsidRDefault="00124C5B" w:rsidP="00124C5B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rPr>
          <w:sz w:val="20"/>
        </w:rPr>
      </w:pPr>
      <w:r w:rsidRPr="00DD09EB">
        <w:rPr>
          <w:sz w:val="20"/>
        </w:rPr>
        <w:t>Involving</w:t>
      </w:r>
      <w:r>
        <w:rPr>
          <w:sz w:val="20"/>
        </w:rPr>
        <w:t xml:space="preserve"> in</w:t>
      </w:r>
      <w:r w:rsidRPr="00DD09EB">
        <w:rPr>
          <w:sz w:val="20"/>
        </w:rPr>
        <w:t xml:space="preserve"> </w:t>
      </w:r>
      <w:r>
        <w:rPr>
          <w:sz w:val="20"/>
        </w:rPr>
        <w:t>Angular</w:t>
      </w:r>
      <w:r w:rsidRPr="00DD09EB">
        <w:rPr>
          <w:sz w:val="20"/>
        </w:rPr>
        <w:t xml:space="preserve"> development</w:t>
      </w:r>
      <w:r>
        <w:rPr>
          <w:sz w:val="20"/>
        </w:rPr>
        <w:t>. By integrating the UI to angular given by html team and writing business services.</w:t>
      </w:r>
    </w:p>
    <w:p w14:paraId="49EBDEB4" w14:textId="006CC68E" w:rsidR="00492DD6" w:rsidRPr="00124C5B" w:rsidRDefault="00124C5B" w:rsidP="00492DD6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jc w:val="left"/>
        <w:rPr>
          <w:sz w:val="20"/>
        </w:rPr>
      </w:pPr>
      <w:r w:rsidRPr="00DD09EB">
        <w:rPr>
          <w:sz w:val="20"/>
        </w:rPr>
        <w:t xml:space="preserve">Working on </w:t>
      </w:r>
      <w:r w:rsidR="00492DD6">
        <w:rPr>
          <w:sz w:val="20"/>
        </w:rPr>
        <w:t>Migration of components.</w:t>
      </w:r>
      <w:r w:rsidR="00492DD6">
        <w:rPr>
          <w:sz w:val="20"/>
        </w:rPr>
        <w:br/>
      </w:r>
    </w:p>
    <w:p w14:paraId="78CB7628" w14:textId="25EA45E5" w:rsidR="00492DD6" w:rsidRDefault="00492DD6" w:rsidP="00492DD6">
      <w:pPr>
        <w:pStyle w:val="ListParagraph"/>
        <w:widowControl w:val="0"/>
        <w:numPr>
          <w:ilvl w:val="0"/>
          <w:numId w:val="2"/>
        </w:numPr>
        <w:rPr>
          <w:rFonts w:ascii="Verdana" w:hAnsi="Verdana"/>
          <w:b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Thomson Reuters</w:t>
      </w:r>
    </w:p>
    <w:p w14:paraId="3080C369" w14:textId="77777777" w:rsidR="00492DD6" w:rsidRDefault="00492DD6" w:rsidP="00492DD6">
      <w:pPr>
        <w:widowControl w:val="0"/>
        <w:rPr>
          <w:rFonts w:ascii="Verdana" w:hAnsi="Verdana"/>
          <w:b/>
          <w:sz w:val="21"/>
          <w:szCs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7260"/>
      </w:tblGrid>
      <w:tr w:rsidR="00492DD6" w14:paraId="479CF0A1" w14:textId="77777777" w:rsidTr="000116D3">
        <w:trPr>
          <w:jc w:val="center"/>
        </w:trPr>
        <w:tc>
          <w:tcPr>
            <w:tcW w:w="1760" w:type="dxa"/>
          </w:tcPr>
          <w:p w14:paraId="56D555C1" w14:textId="77777777" w:rsidR="00492DD6" w:rsidRPr="00E47EDE" w:rsidRDefault="00492DD6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Company</w:t>
            </w:r>
          </w:p>
        </w:tc>
        <w:tc>
          <w:tcPr>
            <w:tcW w:w="7260" w:type="dxa"/>
          </w:tcPr>
          <w:p w14:paraId="5147B94F" w14:textId="236D4878" w:rsidR="00492DD6" w:rsidRPr="00856730" w:rsidRDefault="00492DD6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CTS</w:t>
            </w:r>
          </w:p>
        </w:tc>
      </w:tr>
      <w:tr w:rsidR="00492DD6" w14:paraId="606DE561" w14:textId="77777777" w:rsidTr="000116D3">
        <w:trPr>
          <w:jc w:val="center"/>
        </w:trPr>
        <w:tc>
          <w:tcPr>
            <w:tcW w:w="1760" w:type="dxa"/>
          </w:tcPr>
          <w:p w14:paraId="6AC81DAA" w14:textId="77777777" w:rsidR="00492DD6" w:rsidRDefault="00492DD6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Client</w:t>
            </w:r>
          </w:p>
        </w:tc>
        <w:tc>
          <w:tcPr>
            <w:tcW w:w="7260" w:type="dxa"/>
          </w:tcPr>
          <w:p w14:paraId="1A26E00C" w14:textId="147DB513" w:rsidR="00492DD6" w:rsidRDefault="00492DD6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Thomson Reuters</w:t>
            </w:r>
          </w:p>
        </w:tc>
      </w:tr>
      <w:tr w:rsidR="00492DD6" w14:paraId="08A2F9DD" w14:textId="77777777" w:rsidTr="000116D3">
        <w:trPr>
          <w:jc w:val="center"/>
        </w:trPr>
        <w:tc>
          <w:tcPr>
            <w:tcW w:w="1760" w:type="dxa"/>
          </w:tcPr>
          <w:p w14:paraId="73059CD7" w14:textId="77777777" w:rsidR="00492DD6" w:rsidRDefault="00492DD6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Domian</w:t>
            </w:r>
          </w:p>
        </w:tc>
        <w:tc>
          <w:tcPr>
            <w:tcW w:w="7260" w:type="dxa"/>
          </w:tcPr>
          <w:p w14:paraId="395EE5CF" w14:textId="7993D7E4" w:rsidR="00492DD6" w:rsidRDefault="00492DD6" w:rsidP="000116D3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Finance</w:t>
            </w:r>
          </w:p>
        </w:tc>
      </w:tr>
      <w:tr w:rsidR="00492DD6" w14:paraId="45E59FDA" w14:textId="77777777" w:rsidTr="000116D3">
        <w:trPr>
          <w:jc w:val="center"/>
        </w:trPr>
        <w:tc>
          <w:tcPr>
            <w:tcW w:w="1760" w:type="dxa"/>
          </w:tcPr>
          <w:p w14:paraId="6F584795" w14:textId="77777777" w:rsidR="00492DD6" w:rsidRDefault="00492DD6" w:rsidP="000116D3">
            <w:pPr>
              <w:widowControl w:val="0"/>
              <w:jc w:val="left"/>
              <w:rPr>
                <w:rFonts w:ascii="Verdana" w:hAnsi="Verdana"/>
                <w:b/>
                <w:sz w:val="21"/>
                <w:szCs w:val="21"/>
              </w:rPr>
            </w:pPr>
            <w:r w:rsidRPr="00645F5E">
              <w:rPr>
                <w:rFonts w:ascii="Verdana" w:hAnsi="Verdana"/>
                <w:sz w:val="20"/>
              </w:rPr>
              <w:t>Skill / Tools</w:t>
            </w:r>
          </w:p>
        </w:tc>
        <w:tc>
          <w:tcPr>
            <w:tcW w:w="7260" w:type="dxa"/>
          </w:tcPr>
          <w:p w14:paraId="28BF1717" w14:textId="77777777" w:rsidR="00492DD6" w:rsidRDefault="00492DD6" w:rsidP="000116D3">
            <w:pPr>
              <w:widowControl w:val="0"/>
              <w:jc w:val="left"/>
              <w:rPr>
                <w:rFonts w:ascii="Verdana" w:hAnsi="Verdana"/>
                <w:b/>
                <w:sz w:val="21"/>
                <w:szCs w:val="21"/>
              </w:rPr>
            </w:pPr>
            <w:r w:rsidRPr="00645F5E">
              <w:rPr>
                <w:rFonts w:ascii="Verdana" w:hAnsi="Verdana"/>
                <w:sz w:val="20"/>
              </w:rPr>
              <w:t>Angular</w:t>
            </w:r>
            <w:r>
              <w:rPr>
                <w:rFonts w:ascii="Verdana" w:hAnsi="Verdana"/>
                <w:sz w:val="20"/>
              </w:rPr>
              <w:t xml:space="preserve"> 13</w:t>
            </w:r>
          </w:p>
        </w:tc>
      </w:tr>
    </w:tbl>
    <w:p w14:paraId="15324783" w14:textId="77777777" w:rsidR="00492DD6" w:rsidRPr="00585B7D" w:rsidRDefault="00492DD6" w:rsidP="00492DD6">
      <w:pPr>
        <w:widowControl w:val="0"/>
        <w:rPr>
          <w:rFonts w:ascii="Verdana" w:hAnsi="Verdana"/>
          <w:b/>
          <w:bCs/>
          <w:sz w:val="21"/>
          <w:szCs w:val="21"/>
        </w:rPr>
      </w:pPr>
    </w:p>
    <w:p w14:paraId="44EE33D9" w14:textId="77777777" w:rsidR="00492DD6" w:rsidRPr="00585B7D" w:rsidRDefault="00492DD6" w:rsidP="00492DD6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 xml:space="preserve">Responsibilities: </w:t>
      </w:r>
    </w:p>
    <w:p w14:paraId="0147DBB6" w14:textId="77777777" w:rsidR="00492DD6" w:rsidRPr="00DD09EB" w:rsidRDefault="00492DD6" w:rsidP="00492DD6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rPr>
          <w:sz w:val="20"/>
        </w:rPr>
      </w:pPr>
      <w:r w:rsidRPr="00DD09EB">
        <w:rPr>
          <w:sz w:val="20"/>
        </w:rPr>
        <w:t>Involving</w:t>
      </w:r>
      <w:r>
        <w:rPr>
          <w:sz w:val="20"/>
        </w:rPr>
        <w:t xml:space="preserve"> in</w:t>
      </w:r>
      <w:r w:rsidRPr="00DD09EB">
        <w:rPr>
          <w:sz w:val="20"/>
        </w:rPr>
        <w:t xml:space="preserve"> </w:t>
      </w:r>
      <w:r>
        <w:rPr>
          <w:sz w:val="20"/>
        </w:rPr>
        <w:t>Angular</w:t>
      </w:r>
      <w:r w:rsidRPr="00DD09EB">
        <w:rPr>
          <w:sz w:val="20"/>
        </w:rPr>
        <w:t xml:space="preserve"> development</w:t>
      </w:r>
      <w:r>
        <w:rPr>
          <w:sz w:val="20"/>
        </w:rPr>
        <w:t>. By integrating the UI to angular given by html team and writing business services.</w:t>
      </w:r>
    </w:p>
    <w:p w14:paraId="126C8C4C" w14:textId="37CE4D00" w:rsidR="00A434EC" w:rsidRDefault="00492DD6" w:rsidP="00492DD6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jc w:val="left"/>
        <w:rPr>
          <w:sz w:val="20"/>
        </w:rPr>
      </w:pPr>
      <w:r w:rsidRPr="00DD09EB">
        <w:rPr>
          <w:sz w:val="20"/>
        </w:rPr>
        <w:t xml:space="preserve">Working on </w:t>
      </w:r>
      <w:r>
        <w:rPr>
          <w:sz w:val="20"/>
        </w:rPr>
        <w:t>Migration of components.</w:t>
      </w:r>
    </w:p>
    <w:p w14:paraId="7FB78C15" w14:textId="511F1143" w:rsidR="00087F3C" w:rsidRPr="00863A88" w:rsidRDefault="00087F3C" w:rsidP="00EC0D06">
      <w:pPr>
        <w:widowControl w:val="0"/>
        <w:rPr>
          <w:rFonts w:ascii="Verdana" w:hAnsi="Verdana"/>
          <w:color w:val="000000"/>
          <w:sz w:val="20"/>
        </w:rPr>
      </w:pPr>
    </w:p>
    <w:p w14:paraId="18245985" w14:textId="15BF4E2F" w:rsidR="00087F3C" w:rsidRDefault="00087F3C" w:rsidP="00087F3C">
      <w:pPr>
        <w:pStyle w:val="ListParagraph"/>
        <w:widowControl w:val="0"/>
        <w:numPr>
          <w:ilvl w:val="0"/>
          <w:numId w:val="2"/>
        </w:numPr>
        <w:rPr>
          <w:rFonts w:ascii="Verdana" w:hAnsi="Verdana"/>
          <w:b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Odyssey Project</w:t>
      </w:r>
    </w:p>
    <w:p w14:paraId="67271C91" w14:textId="7A43EA8A" w:rsidR="00087F3C" w:rsidRDefault="00087F3C" w:rsidP="00087F3C">
      <w:pPr>
        <w:widowControl w:val="0"/>
        <w:rPr>
          <w:rFonts w:ascii="Verdana" w:hAnsi="Verdana"/>
          <w:b/>
          <w:sz w:val="21"/>
          <w:szCs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7260"/>
      </w:tblGrid>
      <w:tr w:rsidR="00E47EDE" w14:paraId="44869890" w14:textId="77777777" w:rsidTr="00087F3C">
        <w:trPr>
          <w:jc w:val="center"/>
        </w:trPr>
        <w:tc>
          <w:tcPr>
            <w:tcW w:w="1760" w:type="dxa"/>
          </w:tcPr>
          <w:p w14:paraId="6C867333" w14:textId="309E57AB" w:rsidR="00E47EDE" w:rsidRPr="00E47EDE" w:rsidRDefault="00E47EDE" w:rsidP="00856730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Company</w:t>
            </w:r>
          </w:p>
        </w:tc>
        <w:tc>
          <w:tcPr>
            <w:tcW w:w="7260" w:type="dxa"/>
          </w:tcPr>
          <w:p w14:paraId="7CFE5818" w14:textId="644E4293" w:rsidR="00E47EDE" w:rsidRPr="00856730" w:rsidRDefault="00856730" w:rsidP="00856730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 xml:space="preserve">Wipro </w:t>
            </w:r>
            <w:r w:rsidR="005E265A">
              <w:rPr>
                <w:rFonts w:ascii="Verdana" w:hAnsi="Verdana"/>
                <w:bCs/>
                <w:sz w:val="21"/>
                <w:szCs w:val="21"/>
              </w:rPr>
              <w:t>Technologies</w:t>
            </w:r>
          </w:p>
        </w:tc>
      </w:tr>
      <w:tr w:rsidR="00E164E9" w14:paraId="553C2B30" w14:textId="77777777" w:rsidTr="00087F3C">
        <w:trPr>
          <w:jc w:val="center"/>
        </w:trPr>
        <w:tc>
          <w:tcPr>
            <w:tcW w:w="1760" w:type="dxa"/>
          </w:tcPr>
          <w:p w14:paraId="16DFF512" w14:textId="0C638A4A" w:rsidR="00E164E9" w:rsidRDefault="00E164E9" w:rsidP="00856730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Client</w:t>
            </w:r>
          </w:p>
        </w:tc>
        <w:tc>
          <w:tcPr>
            <w:tcW w:w="7260" w:type="dxa"/>
          </w:tcPr>
          <w:p w14:paraId="28C97FE5" w14:textId="7C20C3DD" w:rsidR="00E164E9" w:rsidRDefault="00E164E9" w:rsidP="00856730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Citi Bank</w:t>
            </w:r>
          </w:p>
        </w:tc>
      </w:tr>
      <w:tr w:rsidR="00E164E9" w14:paraId="0E72864E" w14:textId="77777777" w:rsidTr="00087F3C">
        <w:trPr>
          <w:jc w:val="center"/>
        </w:trPr>
        <w:tc>
          <w:tcPr>
            <w:tcW w:w="1760" w:type="dxa"/>
          </w:tcPr>
          <w:p w14:paraId="4510807D" w14:textId="75349FCC" w:rsidR="00E164E9" w:rsidRDefault="00E164E9" w:rsidP="00856730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Domain</w:t>
            </w:r>
          </w:p>
        </w:tc>
        <w:tc>
          <w:tcPr>
            <w:tcW w:w="7260" w:type="dxa"/>
          </w:tcPr>
          <w:p w14:paraId="251E1759" w14:textId="3339CE7D" w:rsidR="00E164E9" w:rsidRDefault="00E164E9" w:rsidP="00856730">
            <w:pPr>
              <w:widowControl w:val="0"/>
              <w:jc w:val="left"/>
              <w:rPr>
                <w:rFonts w:ascii="Verdana" w:hAnsi="Verdana"/>
                <w:bCs/>
                <w:sz w:val="21"/>
                <w:szCs w:val="21"/>
              </w:rPr>
            </w:pPr>
            <w:r>
              <w:rPr>
                <w:rFonts w:ascii="Verdana" w:hAnsi="Verdana"/>
                <w:bCs/>
                <w:sz w:val="21"/>
                <w:szCs w:val="21"/>
              </w:rPr>
              <w:t>Banking (Public)</w:t>
            </w:r>
          </w:p>
        </w:tc>
      </w:tr>
      <w:tr w:rsidR="00296C30" w14:paraId="047E1F37" w14:textId="77777777" w:rsidTr="00087F3C">
        <w:trPr>
          <w:jc w:val="center"/>
        </w:trPr>
        <w:tc>
          <w:tcPr>
            <w:tcW w:w="1760" w:type="dxa"/>
          </w:tcPr>
          <w:p w14:paraId="7C03D450" w14:textId="1ACDD291" w:rsidR="00296C30" w:rsidRDefault="00296C30" w:rsidP="00296C30">
            <w:pPr>
              <w:widowControl w:val="0"/>
              <w:jc w:val="left"/>
              <w:rPr>
                <w:rFonts w:ascii="Verdana" w:hAnsi="Verdana"/>
                <w:b/>
                <w:sz w:val="21"/>
                <w:szCs w:val="21"/>
              </w:rPr>
            </w:pPr>
            <w:r w:rsidRPr="00645F5E">
              <w:rPr>
                <w:rFonts w:ascii="Verdana" w:hAnsi="Verdana"/>
                <w:sz w:val="20"/>
              </w:rPr>
              <w:t>Skill / Tools</w:t>
            </w:r>
          </w:p>
        </w:tc>
        <w:tc>
          <w:tcPr>
            <w:tcW w:w="7260" w:type="dxa"/>
          </w:tcPr>
          <w:p w14:paraId="39F4EEE8" w14:textId="139890FE" w:rsidR="00296C30" w:rsidRDefault="00296C30" w:rsidP="00296C30">
            <w:pPr>
              <w:widowControl w:val="0"/>
              <w:jc w:val="left"/>
              <w:rPr>
                <w:rFonts w:ascii="Verdana" w:hAnsi="Verdana"/>
                <w:b/>
                <w:sz w:val="21"/>
                <w:szCs w:val="21"/>
              </w:rPr>
            </w:pPr>
            <w:r w:rsidRPr="00645F5E">
              <w:rPr>
                <w:rFonts w:ascii="Verdana" w:hAnsi="Verdana"/>
                <w:sz w:val="20"/>
              </w:rPr>
              <w:t>Angular</w:t>
            </w:r>
            <w:r w:rsidR="00970ED2">
              <w:rPr>
                <w:rFonts w:ascii="Verdana" w:hAnsi="Verdana"/>
                <w:sz w:val="20"/>
              </w:rPr>
              <w:t xml:space="preserve"> 14</w:t>
            </w:r>
            <w:r>
              <w:rPr>
                <w:rFonts w:ascii="Verdana" w:hAnsi="Verdana"/>
                <w:sz w:val="20"/>
              </w:rPr>
              <w:t xml:space="preserve">, </w:t>
            </w:r>
            <w:r w:rsidR="00F463C5">
              <w:rPr>
                <w:rFonts w:ascii="Verdana" w:hAnsi="Verdana"/>
                <w:sz w:val="20"/>
              </w:rPr>
              <w:t xml:space="preserve">NG </w:t>
            </w:r>
            <w:r w:rsidRPr="00645F5E">
              <w:rPr>
                <w:rFonts w:ascii="Verdana" w:hAnsi="Verdana"/>
                <w:sz w:val="20"/>
              </w:rPr>
              <w:t>Bootstrap</w:t>
            </w:r>
            <w:r w:rsidR="00954202">
              <w:rPr>
                <w:rFonts w:ascii="Verdana" w:hAnsi="Verdana"/>
                <w:sz w:val="20"/>
              </w:rPr>
              <w:t>, RXJ</w:t>
            </w:r>
            <w:r w:rsidR="00516B9E">
              <w:rPr>
                <w:rFonts w:ascii="Verdana" w:hAnsi="Verdana"/>
                <w:sz w:val="20"/>
              </w:rPr>
              <w:t>S</w:t>
            </w:r>
          </w:p>
        </w:tc>
      </w:tr>
    </w:tbl>
    <w:p w14:paraId="67D1115A" w14:textId="77777777" w:rsidR="00595FD4" w:rsidRDefault="00595FD4" w:rsidP="00296C30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</w:p>
    <w:p w14:paraId="70541478" w14:textId="745B2616" w:rsidR="00296C30" w:rsidRPr="00585B7D" w:rsidRDefault="00296C30" w:rsidP="00296C30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>Project Description:</w:t>
      </w:r>
    </w:p>
    <w:p w14:paraId="64A2341B" w14:textId="7D050F75" w:rsidR="00296C30" w:rsidRPr="00776FCC" w:rsidRDefault="00471718" w:rsidP="00296C30">
      <w:pPr>
        <w:shd w:val="clear" w:color="auto" w:fill="FFFFFF"/>
        <w:spacing w:line="276" w:lineRule="auto"/>
        <w:jc w:val="left"/>
        <w:rPr>
          <w:rFonts w:ascii="Verdana" w:hAnsi="Verdana" w:cstheme="majorBidi"/>
          <w:color w:val="222222"/>
          <w:sz w:val="20"/>
          <w:lang w:eastAsia="en-IN" w:bidi="ta-IN"/>
        </w:rPr>
      </w:pPr>
      <w:r>
        <w:rPr>
          <w:rFonts w:ascii="Verdana" w:hAnsi="Verdana" w:cstheme="majorBidi"/>
          <w:color w:val="222222"/>
          <w:sz w:val="20"/>
          <w:lang w:eastAsia="en-IN" w:bidi="ta-IN"/>
        </w:rPr>
        <w:t>Odyssey</w:t>
      </w:r>
      <w:r w:rsidR="00296C30" w:rsidRPr="006C2FA7">
        <w:rPr>
          <w:rFonts w:ascii="Verdana" w:hAnsi="Verdana" w:cstheme="majorBidi"/>
          <w:color w:val="222222"/>
          <w:sz w:val="20"/>
          <w:lang w:eastAsia="en-IN" w:bidi="ta-IN"/>
        </w:rPr>
        <w:t xml:space="preserve"> provides separate portals for</w:t>
      </w:r>
      <w:r w:rsidR="00E62A68">
        <w:rPr>
          <w:rFonts w:ascii="Verdana" w:hAnsi="Verdana" w:cstheme="majorBidi"/>
          <w:color w:val="222222"/>
          <w:sz w:val="20"/>
          <w:lang w:eastAsia="en-IN" w:bidi="ta-IN"/>
        </w:rPr>
        <w:t xml:space="preserve"> </w:t>
      </w:r>
      <w:proofErr w:type="spellStart"/>
      <w:r w:rsidR="00E62A68">
        <w:rPr>
          <w:rFonts w:ascii="Verdana" w:hAnsi="Verdana" w:cstheme="majorBidi"/>
          <w:color w:val="222222"/>
          <w:sz w:val="20"/>
          <w:lang w:eastAsia="en-IN" w:bidi="ta-IN"/>
        </w:rPr>
        <w:t>citi</w:t>
      </w:r>
      <w:proofErr w:type="spellEnd"/>
      <w:r w:rsidR="00E62A68">
        <w:rPr>
          <w:rFonts w:ascii="Verdana" w:hAnsi="Verdana" w:cstheme="majorBidi"/>
          <w:color w:val="222222"/>
          <w:sz w:val="20"/>
          <w:lang w:eastAsia="en-IN" w:bidi="ta-IN"/>
        </w:rPr>
        <w:t xml:space="preserve"> bank users </w:t>
      </w:r>
      <w:r w:rsidR="000E0EC5">
        <w:rPr>
          <w:rFonts w:ascii="Verdana" w:hAnsi="Verdana" w:cstheme="majorBidi"/>
          <w:color w:val="222222"/>
          <w:sz w:val="20"/>
          <w:lang w:eastAsia="en-IN" w:bidi="ta-IN"/>
        </w:rPr>
        <w:t>to</w:t>
      </w:r>
      <w:r w:rsidR="00C458F4">
        <w:rPr>
          <w:rFonts w:ascii="Verdana" w:hAnsi="Verdana" w:cstheme="majorBidi"/>
          <w:color w:val="222222"/>
          <w:sz w:val="20"/>
          <w:lang w:eastAsia="en-IN" w:bidi="ta-IN"/>
        </w:rPr>
        <w:t xml:space="preserve"> maintain</w:t>
      </w:r>
      <w:r w:rsidR="000E0EC5">
        <w:rPr>
          <w:rFonts w:ascii="Verdana" w:hAnsi="Verdana" w:cstheme="majorBidi"/>
          <w:color w:val="222222"/>
          <w:sz w:val="20"/>
          <w:lang w:eastAsia="en-IN" w:bidi="ta-IN"/>
        </w:rPr>
        <w:t xml:space="preserve"> </w:t>
      </w:r>
      <w:r>
        <w:rPr>
          <w:rFonts w:ascii="Verdana" w:hAnsi="Verdana" w:cstheme="majorBidi"/>
          <w:color w:val="222222"/>
          <w:sz w:val="20"/>
          <w:lang w:eastAsia="en-IN" w:bidi="ta-IN"/>
        </w:rPr>
        <w:t>their insurance policies</w:t>
      </w:r>
      <w:r w:rsidR="00C94A75">
        <w:rPr>
          <w:rFonts w:ascii="Verdana" w:hAnsi="Verdana" w:cstheme="majorBidi"/>
          <w:color w:val="222222"/>
          <w:sz w:val="20"/>
          <w:lang w:eastAsia="en-IN" w:bidi="ta-IN"/>
        </w:rPr>
        <w:t xml:space="preserve">, loan </w:t>
      </w:r>
      <w:r w:rsidR="00086F5F">
        <w:rPr>
          <w:rFonts w:ascii="Verdana" w:hAnsi="Verdana" w:cstheme="majorBidi"/>
          <w:color w:val="222222"/>
          <w:sz w:val="20"/>
          <w:lang w:eastAsia="en-IN" w:bidi="ta-IN"/>
        </w:rPr>
        <w:t xml:space="preserve">and </w:t>
      </w:r>
      <w:r>
        <w:rPr>
          <w:rFonts w:ascii="Verdana" w:hAnsi="Verdana" w:cstheme="majorBidi"/>
          <w:color w:val="222222"/>
          <w:sz w:val="20"/>
          <w:lang w:eastAsia="en-IN" w:bidi="ta-IN"/>
        </w:rPr>
        <w:t>their offers</w:t>
      </w:r>
      <w:r w:rsidR="00086F5F">
        <w:rPr>
          <w:rFonts w:ascii="Verdana" w:hAnsi="Verdana" w:cstheme="majorBidi"/>
          <w:color w:val="222222"/>
          <w:sz w:val="20"/>
          <w:lang w:eastAsia="en-IN" w:bidi="ta-IN"/>
        </w:rPr>
        <w:t>.</w:t>
      </w:r>
      <w:r>
        <w:rPr>
          <w:rFonts w:ascii="Verdana" w:hAnsi="Verdana" w:cstheme="majorBidi"/>
          <w:color w:val="222222"/>
          <w:sz w:val="20"/>
          <w:lang w:eastAsia="en-IN" w:bidi="ta-IN"/>
        </w:rPr>
        <w:t xml:space="preserve"> </w:t>
      </w:r>
      <w:r w:rsidR="00086F5F">
        <w:rPr>
          <w:rFonts w:ascii="Verdana" w:hAnsi="Verdana" w:cstheme="majorBidi"/>
          <w:color w:val="222222"/>
          <w:sz w:val="20"/>
          <w:lang w:eastAsia="en-IN" w:bidi="ta-IN"/>
        </w:rPr>
        <w:t xml:space="preserve">This portal also tracks their payment, </w:t>
      </w:r>
      <w:proofErr w:type="spellStart"/>
      <w:r w:rsidR="00086F5F">
        <w:rPr>
          <w:rFonts w:ascii="Verdana" w:hAnsi="Verdana" w:cstheme="majorBidi"/>
          <w:color w:val="222222"/>
          <w:sz w:val="20"/>
          <w:lang w:eastAsia="en-IN" w:bidi="ta-IN"/>
        </w:rPr>
        <w:t>emis</w:t>
      </w:r>
      <w:proofErr w:type="spellEnd"/>
      <w:r w:rsidR="00086F5F">
        <w:rPr>
          <w:rFonts w:ascii="Verdana" w:hAnsi="Verdana" w:cstheme="majorBidi"/>
          <w:color w:val="222222"/>
          <w:sz w:val="20"/>
          <w:lang w:eastAsia="en-IN" w:bidi="ta-IN"/>
        </w:rPr>
        <w:t>.</w:t>
      </w:r>
      <w:r w:rsidR="00C94A75">
        <w:rPr>
          <w:rFonts w:ascii="Verdana" w:hAnsi="Verdana" w:cstheme="majorBidi"/>
          <w:color w:val="222222"/>
          <w:sz w:val="20"/>
          <w:lang w:eastAsia="en-IN" w:bidi="ta-IN"/>
        </w:rPr>
        <w:t xml:space="preserve"> Odyssey contains two environment MBOL for mobile and CBOL for web.</w:t>
      </w:r>
      <w:r w:rsidR="007157FE">
        <w:rPr>
          <w:rFonts w:ascii="Verdana" w:hAnsi="Verdana" w:cstheme="majorBidi"/>
          <w:color w:val="222222"/>
          <w:sz w:val="20"/>
          <w:lang w:eastAsia="en-IN" w:bidi="ta-IN"/>
        </w:rPr>
        <w:t xml:space="preserve"> I was working in the </w:t>
      </w:r>
      <w:r w:rsidR="008B6305">
        <w:rPr>
          <w:rFonts w:ascii="Verdana" w:hAnsi="Verdana" w:cstheme="majorBidi"/>
          <w:color w:val="222222"/>
          <w:sz w:val="20"/>
          <w:lang w:eastAsia="en-IN" w:bidi="ta-IN"/>
        </w:rPr>
        <w:t xml:space="preserve">Odyssey </w:t>
      </w:r>
      <w:r w:rsidR="007157FE">
        <w:rPr>
          <w:rFonts w:ascii="Verdana" w:hAnsi="Verdana" w:cstheme="majorBidi"/>
          <w:color w:val="222222"/>
          <w:sz w:val="20"/>
          <w:lang w:eastAsia="en-IN" w:bidi="ta-IN"/>
        </w:rPr>
        <w:t xml:space="preserve">insurance module </w:t>
      </w:r>
      <w:r w:rsidR="00C458F4">
        <w:rPr>
          <w:rFonts w:ascii="Verdana" w:hAnsi="Verdana" w:cstheme="majorBidi"/>
          <w:color w:val="222222"/>
          <w:sz w:val="20"/>
          <w:lang w:eastAsia="en-IN" w:bidi="ta-IN"/>
        </w:rPr>
        <w:t>for three markets S</w:t>
      </w:r>
      <w:r w:rsidR="00E32141">
        <w:rPr>
          <w:rFonts w:ascii="Verdana" w:hAnsi="Verdana" w:cstheme="majorBidi"/>
          <w:color w:val="222222"/>
          <w:sz w:val="20"/>
          <w:lang w:eastAsia="en-IN" w:bidi="ta-IN"/>
        </w:rPr>
        <w:t>G</w:t>
      </w:r>
      <w:r w:rsidR="00C458F4">
        <w:rPr>
          <w:rFonts w:ascii="Verdana" w:hAnsi="Verdana" w:cstheme="majorBidi"/>
          <w:color w:val="222222"/>
          <w:sz w:val="20"/>
          <w:lang w:eastAsia="en-IN" w:bidi="ta-IN"/>
        </w:rPr>
        <w:t>, H</w:t>
      </w:r>
      <w:r w:rsidR="00E32141">
        <w:rPr>
          <w:rFonts w:ascii="Verdana" w:hAnsi="Verdana" w:cstheme="majorBidi"/>
          <w:color w:val="222222"/>
          <w:sz w:val="20"/>
          <w:lang w:eastAsia="en-IN" w:bidi="ta-IN"/>
        </w:rPr>
        <w:t>K</w:t>
      </w:r>
      <w:r w:rsidR="00C458F4">
        <w:rPr>
          <w:rFonts w:ascii="Verdana" w:hAnsi="Verdana" w:cstheme="majorBidi"/>
          <w:color w:val="222222"/>
          <w:sz w:val="20"/>
          <w:lang w:eastAsia="en-IN" w:bidi="ta-IN"/>
        </w:rPr>
        <w:t xml:space="preserve">, </w:t>
      </w:r>
      <w:r w:rsidR="00E32141">
        <w:rPr>
          <w:rFonts w:ascii="Verdana" w:hAnsi="Verdana" w:cstheme="majorBidi"/>
          <w:color w:val="222222"/>
          <w:sz w:val="20"/>
          <w:lang w:eastAsia="en-IN" w:bidi="ta-IN"/>
        </w:rPr>
        <w:t>TW</w:t>
      </w:r>
      <w:r w:rsidR="00C458F4">
        <w:rPr>
          <w:rFonts w:ascii="Verdana" w:hAnsi="Verdana" w:cstheme="majorBidi"/>
          <w:color w:val="222222"/>
          <w:sz w:val="20"/>
          <w:lang w:eastAsia="en-IN" w:bidi="ta-IN"/>
        </w:rPr>
        <w:t xml:space="preserve"> </w:t>
      </w:r>
      <w:r w:rsidR="007157FE">
        <w:rPr>
          <w:rFonts w:ascii="Verdana" w:hAnsi="Verdana" w:cstheme="majorBidi"/>
          <w:color w:val="222222"/>
          <w:sz w:val="20"/>
          <w:lang w:eastAsia="en-IN" w:bidi="ta-IN"/>
        </w:rPr>
        <w:t xml:space="preserve">that provides the insurance details to user. Based on the </w:t>
      </w:r>
      <w:r w:rsidR="00E32141">
        <w:rPr>
          <w:rFonts w:ascii="Verdana" w:hAnsi="Verdana" w:cstheme="majorBidi"/>
          <w:color w:val="222222"/>
          <w:sz w:val="20"/>
          <w:lang w:eastAsia="en-IN" w:bidi="ta-IN"/>
        </w:rPr>
        <w:t xml:space="preserve">user </w:t>
      </w:r>
      <w:r w:rsidR="00A61CB8">
        <w:rPr>
          <w:rFonts w:ascii="Verdana" w:hAnsi="Verdana" w:cstheme="majorBidi"/>
          <w:color w:val="222222"/>
          <w:sz w:val="20"/>
          <w:lang w:eastAsia="en-IN" w:bidi="ta-IN"/>
        </w:rPr>
        <w:t xml:space="preserve">APAC region and </w:t>
      </w:r>
      <w:r w:rsidR="0083291A">
        <w:rPr>
          <w:rFonts w:ascii="Verdana" w:hAnsi="Verdana" w:cstheme="majorBidi"/>
          <w:color w:val="222222"/>
          <w:sz w:val="20"/>
          <w:lang w:eastAsia="en-IN" w:bidi="ta-IN"/>
        </w:rPr>
        <w:t>policy</w:t>
      </w:r>
      <w:r w:rsidR="00A61CB8">
        <w:rPr>
          <w:rFonts w:ascii="Verdana" w:hAnsi="Verdana" w:cstheme="majorBidi"/>
          <w:color w:val="222222"/>
          <w:sz w:val="20"/>
          <w:lang w:eastAsia="en-IN" w:bidi="ta-IN"/>
        </w:rPr>
        <w:t>,</w:t>
      </w:r>
      <w:r w:rsidR="00E32141">
        <w:rPr>
          <w:rFonts w:ascii="Verdana" w:hAnsi="Verdana" w:cstheme="majorBidi"/>
          <w:color w:val="222222"/>
          <w:sz w:val="20"/>
          <w:lang w:eastAsia="en-IN" w:bidi="ta-IN"/>
        </w:rPr>
        <w:t xml:space="preserve"> some of the feature </w:t>
      </w:r>
      <w:r w:rsidR="00A61CB8">
        <w:rPr>
          <w:rFonts w:ascii="Verdana" w:hAnsi="Verdana" w:cstheme="majorBidi"/>
          <w:color w:val="222222"/>
          <w:sz w:val="20"/>
          <w:lang w:eastAsia="en-IN" w:bidi="ta-IN"/>
        </w:rPr>
        <w:t xml:space="preserve">will be </w:t>
      </w:r>
      <w:r w:rsidR="00E32141">
        <w:rPr>
          <w:rFonts w:ascii="Verdana" w:hAnsi="Verdana" w:cstheme="majorBidi"/>
          <w:color w:val="222222"/>
          <w:sz w:val="20"/>
          <w:lang w:eastAsia="en-IN" w:bidi="ta-IN"/>
        </w:rPr>
        <w:t>available or disabled</w:t>
      </w:r>
      <w:r w:rsidR="00A61CB8">
        <w:rPr>
          <w:rFonts w:ascii="Verdana" w:hAnsi="Verdana" w:cstheme="majorBidi"/>
          <w:color w:val="222222"/>
          <w:sz w:val="20"/>
          <w:lang w:eastAsia="en-IN" w:bidi="ta-IN"/>
        </w:rPr>
        <w:t xml:space="preserve"> in the UI</w:t>
      </w:r>
      <w:r w:rsidR="00E32141">
        <w:rPr>
          <w:rFonts w:ascii="Verdana" w:hAnsi="Verdana" w:cstheme="majorBidi"/>
          <w:color w:val="222222"/>
          <w:sz w:val="20"/>
          <w:lang w:eastAsia="en-IN" w:bidi="ta-IN"/>
        </w:rPr>
        <w:t>.</w:t>
      </w:r>
    </w:p>
    <w:p w14:paraId="3DB5DB08" w14:textId="77777777" w:rsidR="00296C30" w:rsidRPr="00585B7D" w:rsidRDefault="00296C30" w:rsidP="00296C30">
      <w:pPr>
        <w:widowControl w:val="0"/>
        <w:rPr>
          <w:rFonts w:ascii="Verdana" w:hAnsi="Verdana"/>
          <w:b/>
          <w:bCs/>
          <w:sz w:val="21"/>
          <w:szCs w:val="21"/>
        </w:rPr>
      </w:pPr>
    </w:p>
    <w:p w14:paraId="04A098FA" w14:textId="77777777" w:rsidR="00296C30" w:rsidRPr="00585B7D" w:rsidRDefault="00296C30" w:rsidP="00296C30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 xml:space="preserve">Responsibilities: </w:t>
      </w:r>
    </w:p>
    <w:p w14:paraId="093E8AE3" w14:textId="2A8465A5" w:rsidR="00296C30" w:rsidRPr="00DD09EB" w:rsidRDefault="00296C30" w:rsidP="00296C30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rPr>
          <w:sz w:val="20"/>
        </w:rPr>
      </w:pPr>
      <w:r w:rsidRPr="00DD09EB">
        <w:rPr>
          <w:sz w:val="20"/>
        </w:rPr>
        <w:t>Involving</w:t>
      </w:r>
      <w:r w:rsidR="00471718">
        <w:rPr>
          <w:sz w:val="20"/>
        </w:rPr>
        <w:t xml:space="preserve"> in</w:t>
      </w:r>
      <w:r w:rsidRPr="00DD09EB">
        <w:rPr>
          <w:sz w:val="20"/>
        </w:rPr>
        <w:t xml:space="preserve"> front-end development</w:t>
      </w:r>
      <w:r>
        <w:rPr>
          <w:sz w:val="20"/>
        </w:rPr>
        <w:t>.</w:t>
      </w:r>
    </w:p>
    <w:p w14:paraId="1E50556B" w14:textId="22A035AF" w:rsidR="0059228F" w:rsidRDefault="00296C30" w:rsidP="0059228F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rPr>
          <w:sz w:val="20"/>
        </w:rPr>
      </w:pPr>
      <w:r w:rsidRPr="00DD09EB">
        <w:rPr>
          <w:sz w:val="20"/>
        </w:rPr>
        <w:t xml:space="preserve">Working on </w:t>
      </w:r>
      <w:r>
        <w:rPr>
          <w:sz w:val="20"/>
        </w:rPr>
        <w:t>insurance</w:t>
      </w:r>
      <w:r w:rsidRPr="00DD09EB">
        <w:rPr>
          <w:sz w:val="20"/>
        </w:rPr>
        <w:t xml:space="preserve"> module</w:t>
      </w:r>
      <w:r w:rsidR="007029A7">
        <w:rPr>
          <w:sz w:val="20"/>
        </w:rPr>
        <w:t xml:space="preserve"> as per the requirement and design</w:t>
      </w:r>
      <w:r w:rsidR="002C2BFE">
        <w:rPr>
          <w:sz w:val="20"/>
        </w:rPr>
        <w:t>,</w:t>
      </w:r>
      <w:r w:rsidR="007029A7">
        <w:rPr>
          <w:sz w:val="20"/>
        </w:rPr>
        <w:t xml:space="preserve"> shared by project lead</w:t>
      </w:r>
      <w:r w:rsidRPr="00DD09EB">
        <w:rPr>
          <w:sz w:val="20"/>
        </w:rPr>
        <w:t>.</w:t>
      </w:r>
    </w:p>
    <w:p w14:paraId="472BBDEB" w14:textId="3B451B96" w:rsidR="00071C88" w:rsidRPr="003139D1" w:rsidRDefault="00BE60A3" w:rsidP="00387C0F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rPr>
          <w:sz w:val="20"/>
        </w:rPr>
      </w:pPr>
      <w:r>
        <w:rPr>
          <w:sz w:val="20"/>
        </w:rPr>
        <w:t>Writing services that fetch data based on the market location</w:t>
      </w:r>
      <w:r w:rsidR="00A2472C">
        <w:rPr>
          <w:sz w:val="20"/>
        </w:rPr>
        <w:t>.</w:t>
      </w:r>
    </w:p>
    <w:p w14:paraId="4DEE6FE8" w14:textId="77777777" w:rsidR="00071C88" w:rsidRPr="0059228F" w:rsidRDefault="00071C88" w:rsidP="00387C0F">
      <w:pPr>
        <w:pStyle w:val="chtxt"/>
        <w:tabs>
          <w:tab w:val="left" w:pos="2160"/>
        </w:tabs>
        <w:spacing w:line="276" w:lineRule="auto"/>
        <w:rPr>
          <w:sz w:val="20"/>
        </w:rPr>
      </w:pPr>
    </w:p>
    <w:p w14:paraId="2480609E" w14:textId="6EB35AD0" w:rsidR="00146C0A" w:rsidRDefault="00C303D1" w:rsidP="003755EC">
      <w:pPr>
        <w:pStyle w:val="ListParagraph"/>
        <w:widowControl w:val="0"/>
        <w:numPr>
          <w:ilvl w:val="0"/>
          <w:numId w:val="2"/>
        </w:numPr>
        <w:rPr>
          <w:rFonts w:ascii="Verdana" w:hAnsi="Verdana"/>
          <w:b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>BRIDGE MART (ADMIN, EMPLOYER, MEMBER)</w:t>
      </w:r>
    </w:p>
    <w:p w14:paraId="612CB81E" w14:textId="77777777" w:rsidR="00BB0652" w:rsidRPr="00BB0652" w:rsidRDefault="00BB0652" w:rsidP="00BB0652">
      <w:pPr>
        <w:widowControl w:val="0"/>
        <w:rPr>
          <w:rFonts w:ascii="Verdana" w:hAnsi="Verdana"/>
          <w:b/>
          <w:sz w:val="21"/>
          <w:szCs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7230"/>
      </w:tblGrid>
      <w:tr w:rsidR="00087F3C" w14:paraId="5ACB1CD4" w14:textId="77777777" w:rsidTr="00087F3C">
        <w:trPr>
          <w:trHeight w:val="219"/>
          <w:jc w:val="center"/>
        </w:trPr>
        <w:tc>
          <w:tcPr>
            <w:tcW w:w="1808" w:type="dxa"/>
          </w:tcPr>
          <w:p w14:paraId="6BF93E57" w14:textId="38664C33" w:rsidR="00087F3C" w:rsidRPr="00645F5E" w:rsidRDefault="00087F3C" w:rsidP="00645F5E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Company</w:t>
            </w:r>
          </w:p>
        </w:tc>
        <w:tc>
          <w:tcPr>
            <w:tcW w:w="7230" w:type="dxa"/>
          </w:tcPr>
          <w:p w14:paraId="53D984DE" w14:textId="604BEE22" w:rsidR="00087F3C" w:rsidRPr="00645F5E" w:rsidRDefault="00087F3C" w:rsidP="00645F5E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sz w:val="20"/>
              </w:rPr>
            </w:pPr>
            <w:proofErr w:type="spellStart"/>
            <w:r>
              <w:rPr>
                <w:rFonts w:ascii="Verdana" w:hAnsi="Verdana"/>
                <w:sz w:val="20"/>
              </w:rPr>
              <w:t>Tvs</w:t>
            </w:r>
            <w:proofErr w:type="spellEnd"/>
            <w:r>
              <w:rPr>
                <w:rFonts w:ascii="Verdana" w:hAnsi="Verdana"/>
                <w:sz w:val="20"/>
              </w:rPr>
              <w:t xml:space="preserve"> Next </w:t>
            </w:r>
            <w:r w:rsidR="00E47EDE">
              <w:rPr>
                <w:rFonts w:ascii="Verdana" w:hAnsi="Verdana"/>
                <w:sz w:val="20"/>
              </w:rPr>
              <w:t>P</w:t>
            </w:r>
            <w:r>
              <w:rPr>
                <w:rFonts w:ascii="Verdana" w:hAnsi="Verdana"/>
                <w:sz w:val="20"/>
              </w:rPr>
              <w:t>vt</w:t>
            </w:r>
            <w:r w:rsidR="00E47EDE">
              <w:rPr>
                <w:rFonts w:ascii="Verdana" w:hAnsi="Verdana"/>
                <w:sz w:val="20"/>
              </w:rPr>
              <w:t xml:space="preserve"> Ltd</w:t>
            </w:r>
            <w:r>
              <w:rPr>
                <w:rFonts w:ascii="Verdana" w:hAnsi="Verdana"/>
                <w:sz w:val="20"/>
              </w:rPr>
              <w:t>.</w:t>
            </w:r>
          </w:p>
        </w:tc>
      </w:tr>
      <w:tr w:rsidR="00BB0652" w14:paraId="28EC536A" w14:textId="77777777" w:rsidTr="00087F3C">
        <w:trPr>
          <w:trHeight w:val="219"/>
          <w:jc w:val="center"/>
        </w:trPr>
        <w:tc>
          <w:tcPr>
            <w:tcW w:w="1808" w:type="dxa"/>
          </w:tcPr>
          <w:p w14:paraId="5F00A906" w14:textId="76CC31FA" w:rsidR="00BB0652" w:rsidRPr="00645F5E" w:rsidRDefault="00BB0652" w:rsidP="00645F5E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 w:rsidRPr="00645F5E">
              <w:rPr>
                <w:rFonts w:ascii="Verdana" w:hAnsi="Verdana"/>
                <w:sz w:val="20"/>
              </w:rPr>
              <w:t>Client</w:t>
            </w:r>
          </w:p>
        </w:tc>
        <w:tc>
          <w:tcPr>
            <w:tcW w:w="7230" w:type="dxa"/>
          </w:tcPr>
          <w:p w14:paraId="3761404B" w14:textId="11E5EC8F" w:rsidR="00BB0652" w:rsidRPr="00645F5E" w:rsidRDefault="00645F5E" w:rsidP="00645F5E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 w:rsidRPr="00645F5E">
              <w:rPr>
                <w:rFonts w:ascii="Verdana" w:hAnsi="Verdana"/>
                <w:sz w:val="20"/>
              </w:rPr>
              <w:t>Bridge Mart</w:t>
            </w:r>
          </w:p>
        </w:tc>
      </w:tr>
      <w:tr w:rsidR="00BB0652" w14:paraId="745AC517" w14:textId="77777777" w:rsidTr="00087F3C">
        <w:trPr>
          <w:trHeight w:val="266"/>
          <w:jc w:val="center"/>
        </w:trPr>
        <w:tc>
          <w:tcPr>
            <w:tcW w:w="1808" w:type="dxa"/>
          </w:tcPr>
          <w:p w14:paraId="0D48DF01" w14:textId="3E8355B1" w:rsidR="00BB0652" w:rsidRPr="00645F5E" w:rsidRDefault="00BB0652" w:rsidP="00645F5E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 w:rsidRPr="00645F5E">
              <w:rPr>
                <w:rFonts w:ascii="Verdana" w:hAnsi="Verdana"/>
                <w:sz w:val="20"/>
              </w:rPr>
              <w:t>Domain</w:t>
            </w:r>
          </w:p>
        </w:tc>
        <w:tc>
          <w:tcPr>
            <w:tcW w:w="7230" w:type="dxa"/>
          </w:tcPr>
          <w:p w14:paraId="3F9FE681" w14:textId="2B0EF3DB" w:rsidR="00BB0652" w:rsidRPr="00645F5E" w:rsidRDefault="00E164E9" w:rsidP="00645F5E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sz w:val="20"/>
              </w:rPr>
              <w:t>Safety Equipment</w:t>
            </w:r>
          </w:p>
        </w:tc>
      </w:tr>
      <w:tr w:rsidR="00BB0652" w14:paraId="21DB75DD" w14:textId="77777777" w:rsidTr="00087F3C">
        <w:trPr>
          <w:trHeight w:val="279"/>
          <w:jc w:val="center"/>
        </w:trPr>
        <w:tc>
          <w:tcPr>
            <w:tcW w:w="1808" w:type="dxa"/>
          </w:tcPr>
          <w:p w14:paraId="33BFD6C3" w14:textId="6BBC5138" w:rsidR="00BB0652" w:rsidRPr="00645F5E" w:rsidRDefault="00645F5E" w:rsidP="00645F5E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 w:rsidRPr="00645F5E">
              <w:rPr>
                <w:rFonts w:ascii="Verdana" w:hAnsi="Verdana"/>
                <w:sz w:val="20"/>
              </w:rPr>
              <w:t>Skill / Tools</w:t>
            </w:r>
          </w:p>
        </w:tc>
        <w:tc>
          <w:tcPr>
            <w:tcW w:w="7230" w:type="dxa"/>
          </w:tcPr>
          <w:p w14:paraId="619EBD92" w14:textId="70FFAF98" w:rsidR="00BB0652" w:rsidRPr="00645F5E" w:rsidRDefault="00645F5E" w:rsidP="00645F5E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 w:rsidRPr="00645F5E">
              <w:rPr>
                <w:rFonts w:ascii="Verdana" w:hAnsi="Verdana"/>
                <w:sz w:val="20"/>
              </w:rPr>
              <w:t xml:space="preserve">Angular, Angular Material, Bootstrap </w:t>
            </w:r>
            <w:proofErr w:type="spellStart"/>
            <w:r w:rsidRPr="00645F5E">
              <w:rPr>
                <w:rFonts w:ascii="Verdana" w:hAnsi="Verdana"/>
                <w:sz w:val="20"/>
              </w:rPr>
              <w:t>Css</w:t>
            </w:r>
            <w:proofErr w:type="spellEnd"/>
            <w:r w:rsidRPr="00645F5E">
              <w:rPr>
                <w:rFonts w:ascii="Verdana" w:hAnsi="Verdana"/>
                <w:sz w:val="20"/>
              </w:rPr>
              <w:t xml:space="preserve">, </w:t>
            </w:r>
            <w:proofErr w:type="spellStart"/>
            <w:r w:rsidRPr="00645F5E">
              <w:rPr>
                <w:rFonts w:ascii="Verdana" w:hAnsi="Verdana"/>
                <w:sz w:val="20"/>
              </w:rPr>
              <w:t>HighCharts</w:t>
            </w:r>
            <w:proofErr w:type="spellEnd"/>
            <w:r w:rsidRPr="00645F5E">
              <w:rPr>
                <w:rFonts w:ascii="Verdana" w:hAnsi="Verdana"/>
                <w:sz w:val="20"/>
              </w:rPr>
              <w:t>, Animate.css.</w:t>
            </w:r>
          </w:p>
        </w:tc>
      </w:tr>
    </w:tbl>
    <w:p w14:paraId="6CC69778" w14:textId="77777777" w:rsidR="00920617" w:rsidRPr="00585B7D" w:rsidRDefault="00920617" w:rsidP="00146C0A">
      <w:pPr>
        <w:widowControl w:val="0"/>
        <w:tabs>
          <w:tab w:val="left" w:pos="2160"/>
          <w:tab w:val="left" w:pos="2520"/>
        </w:tabs>
        <w:spacing w:before="80"/>
        <w:rPr>
          <w:rFonts w:ascii="Verdana" w:hAnsi="Verdana"/>
          <w:b/>
          <w:sz w:val="21"/>
          <w:szCs w:val="21"/>
        </w:rPr>
      </w:pPr>
    </w:p>
    <w:p w14:paraId="11BCD077" w14:textId="77777777" w:rsidR="00146C0A" w:rsidRPr="00585B7D" w:rsidRDefault="00146C0A" w:rsidP="00863A88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>Project Description:</w:t>
      </w:r>
    </w:p>
    <w:p w14:paraId="23A824DE" w14:textId="4A7991C6" w:rsidR="00146C0A" w:rsidRPr="00776FCC" w:rsidRDefault="006C2FA7" w:rsidP="00776FCC">
      <w:pPr>
        <w:shd w:val="clear" w:color="auto" w:fill="FFFFFF"/>
        <w:spacing w:line="276" w:lineRule="auto"/>
        <w:jc w:val="left"/>
        <w:rPr>
          <w:rFonts w:ascii="Verdana" w:hAnsi="Verdana" w:cstheme="majorBidi"/>
          <w:color w:val="222222"/>
          <w:sz w:val="20"/>
          <w:lang w:eastAsia="en-IN" w:bidi="ta-IN"/>
        </w:rPr>
      </w:pPr>
      <w:proofErr w:type="spellStart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BridgeMart</w:t>
      </w:r>
      <w:proofErr w:type="spellEnd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 xml:space="preserve"> provides separate portals for Admin, Employer and </w:t>
      </w:r>
      <w:r w:rsidRPr="00863A88">
        <w:rPr>
          <w:rFonts w:ascii="Verdana" w:hAnsi="Verdana" w:cstheme="majorBidi"/>
          <w:color w:val="222222"/>
          <w:sz w:val="20"/>
          <w:lang w:eastAsia="en-IN" w:bidi="ta-IN"/>
        </w:rPr>
        <w:t>Member.</w:t>
      </w:r>
      <w:r w:rsidRPr="006C2FA7">
        <w:rPr>
          <w:rFonts w:ascii="Verdana" w:hAnsi="Verdana" w:cstheme="majorBidi"/>
          <w:caps/>
          <w:color w:val="222222"/>
          <w:sz w:val="20"/>
          <w:lang w:eastAsia="en-IN" w:bidi="ta-IN"/>
        </w:rPr>
        <w:t> </w:t>
      </w:r>
      <w:r w:rsidRPr="006C2FA7">
        <w:rPr>
          <w:rFonts w:ascii="Verdana" w:hAnsi="Verdana" w:cstheme="majorBidi"/>
          <w:color w:val="222222"/>
          <w:sz w:val="20"/>
          <w:lang w:eastAsia="en-IN" w:bidi="ta-IN"/>
        </w:rPr>
        <w:t xml:space="preserve">Admin portal will be used by </w:t>
      </w:r>
      <w:proofErr w:type="spellStart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Bridgemart</w:t>
      </w:r>
      <w:proofErr w:type="spellEnd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 xml:space="preserve"> themselves to administrate account creation/maintenance of organization/company/employer</w:t>
      </w:r>
      <w:r w:rsidR="00585B7D" w:rsidRPr="00863A88">
        <w:rPr>
          <w:rFonts w:ascii="Verdana" w:hAnsi="Verdana" w:cstheme="majorBidi"/>
          <w:color w:val="222222"/>
          <w:sz w:val="20"/>
          <w:lang w:eastAsia="en-IN" w:bidi="ta-IN"/>
        </w:rPr>
        <w:t xml:space="preserve">. </w:t>
      </w:r>
      <w:r w:rsidRPr="006C2FA7">
        <w:rPr>
          <w:rFonts w:ascii="Verdana" w:hAnsi="Verdana" w:cstheme="majorBidi"/>
          <w:color w:val="222222"/>
          <w:sz w:val="20"/>
          <w:lang w:eastAsia="en-IN" w:bidi="ta-IN"/>
        </w:rPr>
        <w:t xml:space="preserve">Employer portal will be used by Company/Organization who signed up with </w:t>
      </w:r>
      <w:proofErr w:type="spellStart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Bridgemart</w:t>
      </w:r>
      <w:proofErr w:type="spellEnd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 xml:space="preserve"> and they can send Credits, Gift Vouchers/Coupons to employees.</w:t>
      </w:r>
      <w:r w:rsidR="00585B7D" w:rsidRPr="00863A88">
        <w:rPr>
          <w:rFonts w:ascii="Verdana" w:hAnsi="Verdana" w:cstheme="majorBidi"/>
          <w:color w:val="222222"/>
          <w:sz w:val="20"/>
          <w:lang w:eastAsia="en-IN" w:bidi="ta-IN"/>
        </w:rPr>
        <w:t xml:space="preserve"> </w:t>
      </w:r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Employer can send the Credits/Gift Vouchers/Coupons to individual Employee or to a Group of Employees.</w:t>
      </w:r>
      <w:r w:rsidR="00585B7D" w:rsidRPr="00863A88">
        <w:rPr>
          <w:rFonts w:ascii="Verdana" w:hAnsi="Verdana" w:cstheme="majorBidi"/>
          <w:color w:val="222222"/>
          <w:sz w:val="20"/>
          <w:lang w:eastAsia="en-IN" w:bidi="ta-IN"/>
        </w:rPr>
        <w:t xml:space="preserve"> Member</w:t>
      </w:r>
      <w:r w:rsidRPr="006C2FA7">
        <w:rPr>
          <w:rFonts w:ascii="Verdana" w:hAnsi="Verdana" w:cstheme="majorBidi"/>
          <w:color w:val="222222"/>
          <w:sz w:val="20"/>
          <w:lang w:eastAsia="en-IN" w:bidi="ta-IN"/>
        </w:rPr>
        <w:t xml:space="preserve"> can Redeem the Gift Vouchers/Coupons in about 8000 retailer shops across the state including </w:t>
      </w:r>
      <w:proofErr w:type="spellStart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Wallmart</w:t>
      </w:r>
      <w:proofErr w:type="spellEnd"/>
      <w:r w:rsidR="00516B9E">
        <w:rPr>
          <w:rFonts w:ascii="Verdana" w:hAnsi="Verdana" w:cstheme="majorBidi"/>
          <w:color w:val="222222"/>
          <w:sz w:val="20"/>
          <w:lang w:eastAsia="en-IN" w:bidi="ta-IN"/>
        </w:rPr>
        <w:t xml:space="preserve"> and can able to purchases their product with the discount as like e-commerce</w:t>
      </w:r>
      <w:r w:rsidR="00585B7D" w:rsidRPr="00863A88">
        <w:rPr>
          <w:rFonts w:ascii="Verdana" w:hAnsi="Verdana" w:cstheme="majorBidi"/>
          <w:color w:val="222222"/>
          <w:sz w:val="20"/>
          <w:lang w:eastAsia="en-IN" w:bidi="ta-IN"/>
        </w:rPr>
        <w:t xml:space="preserve">. </w:t>
      </w:r>
      <w:proofErr w:type="spellStart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FirstData</w:t>
      </w:r>
      <w:proofErr w:type="spellEnd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 xml:space="preserve"> is the Coupon/Voucher Vendor, who will </w:t>
      </w:r>
      <w:proofErr w:type="spellStart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aend</w:t>
      </w:r>
      <w:proofErr w:type="spellEnd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 xml:space="preserve"> monthly usage </w:t>
      </w:r>
      <w:proofErr w:type="gramStart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reports(</w:t>
      </w:r>
      <w:proofErr w:type="gramEnd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 xml:space="preserve">Redemption Details) to </w:t>
      </w:r>
      <w:proofErr w:type="spellStart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Brid</w:t>
      </w:r>
      <w:r w:rsidR="00585B7D" w:rsidRPr="00863A88">
        <w:rPr>
          <w:rFonts w:ascii="Verdana" w:hAnsi="Verdana" w:cstheme="majorBidi"/>
          <w:color w:val="222222"/>
          <w:sz w:val="20"/>
          <w:lang w:eastAsia="en-IN" w:bidi="ta-IN"/>
        </w:rPr>
        <w:t>g</w:t>
      </w:r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emart</w:t>
      </w:r>
      <w:proofErr w:type="spellEnd"/>
      <w:r w:rsidRPr="006C2FA7">
        <w:rPr>
          <w:rFonts w:ascii="Verdana" w:hAnsi="Verdana" w:cstheme="majorBidi"/>
          <w:color w:val="222222"/>
          <w:sz w:val="20"/>
          <w:lang w:eastAsia="en-IN" w:bidi="ta-IN"/>
        </w:rPr>
        <w:t>, subsequently get imported to the system.</w:t>
      </w:r>
    </w:p>
    <w:p w14:paraId="19EB3108" w14:textId="77777777" w:rsidR="00387C0F" w:rsidRDefault="00387C0F" w:rsidP="00146C0A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</w:p>
    <w:p w14:paraId="4FC1C488" w14:textId="53BE5F87" w:rsidR="00146C0A" w:rsidRPr="00585B7D" w:rsidRDefault="00146C0A" w:rsidP="00146C0A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 xml:space="preserve">Responsibilities: </w:t>
      </w:r>
    </w:p>
    <w:p w14:paraId="579D7563" w14:textId="77777777" w:rsidR="00146C0A" w:rsidRPr="00DD09EB" w:rsidRDefault="00146C0A" w:rsidP="003755EC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rPr>
          <w:sz w:val="20"/>
        </w:rPr>
      </w:pPr>
      <w:r w:rsidRPr="00DD09EB">
        <w:rPr>
          <w:sz w:val="20"/>
        </w:rPr>
        <w:t xml:space="preserve">Involving front-end design and development, Setup for base Environment structure and implementing workspace concepts. </w:t>
      </w:r>
    </w:p>
    <w:p w14:paraId="6921535F" w14:textId="6F749215" w:rsidR="00146C0A" w:rsidRPr="00DD09EB" w:rsidRDefault="00146C0A" w:rsidP="003755EC">
      <w:pPr>
        <w:pStyle w:val="chtxt"/>
        <w:numPr>
          <w:ilvl w:val="0"/>
          <w:numId w:val="4"/>
        </w:numPr>
        <w:tabs>
          <w:tab w:val="left" w:pos="2160"/>
        </w:tabs>
        <w:suppressAutoHyphens w:val="0"/>
        <w:spacing w:before="0" w:after="0" w:line="276" w:lineRule="auto"/>
        <w:rPr>
          <w:sz w:val="20"/>
        </w:rPr>
      </w:pPr>
      <w:proofErr w:type="spellStart"/>
      <w:r w:rsidRPr="00DD09EB">
        <w:rPr>
          <w:sz w:val="20"/>
        </w:rPr>
        <w:t>Jwt</w:t>
      </w:r>
      <w:proofErr w:type="spellEnd"/>
      <w:r w:rsidRPr="00DD09EB">
        <w:rPr>
          <w:sz w:val="20"/>
        </w:rPr>
        <w:t xml:space="preserve"> authentication with route guards.</w:t>
      </w:r>
    </w:p>
    <w:p w14:paraId="4E223811" w14:textId="513DABFD" w:rsidR="00E47EDE" w:rsidRDefault="00146C0A" w:rsidP="00483315">
      <w:pPr>
        <w:pStyle w:val="chtxt"/>
        <w:numPr>
          <w:ilvl w:val="0"/>
          <w:numId w:val="4"/>
        </w:numPr>
        <w:tabs>
          <w:tab w:val="left" w:pos="2160"/>
        </w:tabs>
        <w:spacing w:line="276" w:lineRule="auto"/>
        <w:rPr>
          <w:sz w:val="20"/>
        </w:rPr>
      </w:pPr>
      <w:r w:rsidRPr="00DD09EB">
        <w:rPr>
          <w:sz w:val="20"/>
        </w:rPr>
        <w:t xml:space="preserve">Working on various module </w:t>
      </w:r>
      <w:r w:rsidR="00F746BF" w:rsidRPr="00DD09EB">
        <w:rPr>
          <w:sz w:val="20"/>
        </w:rPr>
        <w:t xml:space="preserve">in </w:t>
      </w:r>
      <w:proofErr w:type="gramStart"/>
      <w:r w:rsidR="00F746BF" w:rsidRPr="00DD09EB">
        <w:rPr>
          <w:sz w:val="20"/>
        </w:rPr>
        <w:t>this three portals</w:t>
      </w:r>
      <w:proofErr w:type="gramEnd"/>
      <w:r w:rsidR="00DD7EC0" w:rsidRPr="00DD09EB">
        <w:rPr>
          <w:sz w:val="20"/>
        </w:rPr>
        <w:t>, creating reusable components, gateway services</w:t>
      </w:r>
      <w:r w:rsidR="0033645C" w:rsidRPr="00DD09EB">
        <w:rPr>
          <w:sz w:val="20"/>
        </w:rPr>
        <w:t>, utility functions</w:t>
      </w:r>
      <w:r w:rsidR="00516B9E">
        <w:rPr>
          <w:sz w:val="20"/>
        </w:rPr>
        <w:t xml:space="preserve"> and generic library for </w:t>
      </w:r>
      <w:r w:rsidR="00BB033D">
        <w:rPr>
          <w:sz w:val="20"/>
        </w:rPr>
        <w:t>smart components</w:t>
      </w:r>
      <w:r w:rsidR="0033645C" w:rsidRPr="00DD09EB">
        <w:rPr>
          <w:sz w:val="20"/>
        </w:rPr>
        <w:t>.</w:t>
      </w:r>
    </w:p>
    <w:p w14:paraId="1F3D80B8" w14:textId="77777777" w:rsidR="00387C0F" w:rsidRPr="00387C0F" w:rsidRDefault="00387C0F" w:rsidP="00387C0F">
      <w:pPr>
        <w:pStyle w:val="chtxt"/>
        <w:tabs>
          <w:tab w:val="left" w:pos="2160"/>
        </w:tabs>
        <w:spacing w:line="276" w:lineRule="auto"/>
        <w:rPr>
          <w:sz w:val="20"/>
        </w:rPr>
      </w:pPr>
    </w:p>
    <w:p w14:paraId="63AD98DA" w14:textId="173C27BD" w:rsidR="00483315" w:rsidRPr="00585B7D" w:rsidRDefault="007D05D4" w:rsidP="003755EC">
      <w:pPr>
        <w:pStyle w:val="ListParagraph"/>
        <w:widowControl w:val="0"/>
        <w:numPr>
          <w:ilvl w:val="0"/>
          <w:numId w:val="2"/>
        </w:numPr>
        <w:rPr>
          <w:rFonts w:ascii="Verdana" w:hAnsi="Verdana"/>
          <w:b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>JC MENU (JOHN CRANE - SMITH GROUP)</w:t>
      </w:r>
    </w:p>
    <w:p w14:paraId="776F8D04" w14:textId="77777777" w:rsidR="00E47EDE" w:rsidRDefault="00E47EDE" w:rsidP="00483315">
      <w:pPr>
        <w:widowControl w:val="0"/>
        <w:rPr>
          <w:rFonts w:ascii="Verdana" w:hAnsi="Verdana"/>
          <w:b/>
          <w:bCs/>
          <w:sz w:val="21"/>
          <w:szCs w:val="21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0"/>
        <w:gridCol w:w="7040"/>
      </w:tblGrid>
      <w:tr w:rsidR="00087F3C" w14:paraId="1A513B54" w14:textId="77777777" w:rsidTr="00087F3C">
        <w:tc>
          <w:tcPr>
            <w:tcW w:w="1980" w:type="dxa"/>
          </w:tcPr>
          <w:p w14:paraId="3818313A" w14:textId="4E74D23A" w:rsidR="00087F3C" w:rsidRPr="00087F3C" w:rsidRDefault="00087F3C" w:rsidP="00087F3C">
            <w:pPr>
              <w:widowControl w:val="0"/>
              <w:spacing w:line="276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Company</w:t>
            </w:r>
          </w:p>
        </w:tc>
        <w:tc>
          <w:tcPr>
            <w:tcW w:w="7040" w:type="dxa"/>
          </w:tcPr>
          <w:p w14:paraId="13255597" w14:textId="567C7092" w:rsidR="00087F3C" w:rsidRPr="00087F3C" w:rsidRDefault="00E47EDE" w:rsidP="00087F3C">
            <w:pPr>
              <w:widowControl w:val="0"/>
              <w:spacing w:line="276" w:lineRule="auto"/>
              <w:rPr>
                <w:rFonts w:ascii="Verdana" w:hAnsi="Verdana"/>
                <w:sz w:val="20"/>
              </w:rPr>
            </w:pPr>
            <w:proofErr w:type="spellStart"/>
            <w:r>
              <w:rPr>
                <w:rFonts w:ascii="Verdana" w:hAnsi="Verdana"/>
                <w:sz w:val="20"/>
              </w:rPr>
              <w:t>Tvs</w:t>
            </w:r>
            <w:proofErr w:type="spellEnd"/>
            <w:r>
              <w:rPr>
                <w:rFonts w:ascii="Verdana" w:hAnsi="Verdana"/>
                <w:sz w:val="20"/>
              </w:rPr>
              <w:t xml:space="preserve"> Next Pvt Ltd.</w:t>
            </w:r>
          </w:p>
        </w:tc>
      </w:tr>
      <w:tr w:rsidR="00087F3C" w14:paraId="03869B14" w14:textId="77777777" w:rsidTr="00087F3C">
        <w:tc>
          <w:tcPr>
            <w:tcW w:w="1980" w:type="dxa"/>
          </w:tcPr>
          <w:p w14:paraId="048A6A3C" w14:textId="63C315ED" w:rsidR="00087F3C" w:rsidRPr="00087F3C" w:rsidRDefault="00087F3C" w:rsidP="00087F3C">
            <w:pPr>
              <w:widowControl w:val="0"/>
              <w:spacing w:line="276" w:lineRule="auto"/>
              <w:rPr>
                <w:rFonts w:ascii="Verdana" w:hAnsi="Verdana"/>
                <w:sz w:val="20"/>
              </w:rPr>
            </w:pPr>
            <w:r w:rsidRPr="00087F3C">
              <w:rPr>
                <w:rFonts w:ascii="Verdana" w:hAnsi="Verdana"/>
                <w:sz w:val="20"/>
              </w:rPr>
              <w:t>Client</w:t>
            </w:r>
          </w:p>
        </w:tc>
        <w:tc>
          <w:tcPr>
            <w:tcW w:w="7040" w:type="dxa"/>
          </w:tcPr>
          <w:p w14:paraId="4D1A42EF" w14:textId="3CB0E4EB" w:rsidR="00087F3C" w:rsidRPr="00087F3C" w:rsidRDefault="00087F3C" w:rsidP="00087F3C">
            <w:pPr>
              <w:widowControl w:val="0"/>
              <w:spacing w:line="276" w:lineRule="auto"/>
              <w:rPr>
                <w:rFonts w:ascii="Verdana" w:hAnsi="Verdana"/>
                <w:b/>
                <w:bCs/>
                <w:sz w:val="20"/>
              </w:rPr>
            </w:pPr>
            <w:r w:rsidRPr="00087F3C">
              <w:rPr>
                <w:rFonts w:ascii="Verdana" w:hAnsi="Verdana"/>
                <w:sz w:val="20"/>
              </w:rPr>
              <w:t>John Crane</w:t>
            </w:r>
          </w:p>
        </w:tc>
      </w:tr>
      <w:tr w:rsidR="00087F3C" w14:paraId="226928F8" w14:textId="77777777" w:rsidTr="00087F3C">
        <w:tc>
          <w:tcPr>
            <w:tcW w:w="1980" w:type="dxa"/>
          </w:tcPr>
          <w:p w14:paraId="5DF7EFFB" w14:textId="7F214C76" w:rsidR="00087F3C" w:rsidRPr="00087F3C" w:rsidRDefault="00087F3C" w:rsidP="00087F3C">
            <w:pPr>
              <w:widowControl w:val="0"/>
              <w:spacing w:line="276" w:lineRule="auto"/>
              <w:rPr>
                <w:rFonts w:ascii="Verdana" w:hAnsi="Verdana"/>
                <w:b/>
                <w:bCs/>
                <w:sz w:val="20"/>
              </w:rPr>
            </w:pPr>
            <w:r w:rsidRPr="00087F3C">
              <w:rPr>
                <w:rFonts w:ascii="Verdana" w:hAnsi="Verdana"/>
                <w:sz w:val="20"/>
              </w:rPr>
              <w:t>Domain</w:t>
            </w:r>
          </w:p>
        </w:tc>
        <w:tc>
          <w:tcPr>
            <w:tcW w:w="7040" w:type="dxa"/>
          </w:tcPr>
          <w:p w14:paraId="0BBE6659" w14:textId="11FFEFDF" w:rsidR="00087F3C" w:rsidRPr="00087F3C" w:rsidRDefault="00087F3C" w:rsidP="00087F3C">
            <w:pPr>
              <w:widowControl w:val="0"/>
              <w:spacing w:line="276" w:lineRule="auto"/>
              <w:rPr>
                <w:rFonts w:ascii="Verdana" w:hAnsi="Verdana"/>
                <w:b/>
                <w:bCs/>
                <w:sz w:val="20"/>
              </w:rPr>
            </w:pPr>
            <w:r w:rsidRPr="00087F3C">
              <w:rPr>
                <w:rFonts w:ascii="Verdana" w:hAnsi="Verdana"/>
                <w:sz w:val="20"/>
              </w:rPr>
              <w:t>Engineering (ERP)</w:t>
            </w:r>
            <w:r w:rsidR="00E45015">
              <w:rPr>
                <w:rFonts w:ascii="Verdana" w:hAnsi="Verdana"/>
                <w:sz w:val="20"/>
              </w:rPr>
              <w:t xml:space="preserve"> / Machinery Products</w:t>
            </w:r>
          </w:p>
        </w:tc>
      </w:tr>
      <w:tr w:rsidR="00087F3C" w14:paraId="57896ED4" w14:textId="77777777" w:rsidTr="00087F3C">
        <w:tc>
          <w:tcPr>
            <w:tcW w:w="1980" w:type="dxa"/>
          </w:tcPr>
          <w:p w14:paraId="37F5AF32" w14:textId="59CCF299" w:rsidR="00087F3C" w:rsidRPr="00087F3C" w:rsidRDefault="00087F3C" w:rsidP="00087F3C">
            <w:pPr>
              <w:widowControl w:val="0"/>
              <w:spacing w:line="276" w:lineRule="auto"/>
              <w:rPr>
                <w:rFonts w:ascii="Verdana" w:hAnsi="Verdana"/>
                <w:b/>
                <w:bCs/>
                <w:sz w:val="20"/>
              </w:rPr>
            </w:pPr>
            <w:r w:rsidRPr="00087F3C">
              <w:rPr>
                <w:rFonts w:ascii="Verdana" w:hAnsi="Verdana"/>
                <w:sz w:val="20"/>
              </w:rPr>
              <w:t>Skill / Tools</w:t>
            </w:r>
          </w:p>
        </w:tc>
        <w:tc>
          <w:tcPr>
            <w:tcW w:w="7040" w:type="dxa"/>
          </w:tcPr>
          <w:p w14:paraId="674EDD37" w14:textId="1379727B" w:rsidR="00087F3C" w:rsidRPr="00087F3C" w:rsidRDefault="00087F3C" w:rsidP="00087F3C">
            <w:pPr>
              <w:widowControl w:val="0"/>
              <w:spacing w:line="276" w:lineRule="auto"/>
              <w:rPr>
                <w:rFonts w:ascii="Verdana" w:hAnsi="Verdana"/>
                <w:b/>
                <w:bCs/>
                <w:sz w:val="20"/>
              </w:rPr>
            </w:pPr>
            <w:r w:rsidRPr="00087F3C">
              <w:rPr>
                <w:rFonts w:ascii="Verdana" w:hAnsi="Verdana"/>
                <w:sz w:val="20"/>
              </w:rPr>
              <w:t xml:space="preserve">Angular, Angular Material, Bootstrap </w:t>
            </w:r>
            <w:proofErr w:type="spellStart"/>
            <w:r w:rsidRPr="00087F3C">
              <w:rPr>
                <w:rFonts w:ascii="Verdana" w:hAnsi="Verdana"/>
                <w:sz w:val="20"/>
              </w:rPr>
              <w:t>Css</w:t>
            </w:r>
            <w:proofErr w:type="spellEnd"/>
            <w:r w:rsidRPr="00087F3C">
              <w:rPr>
                <w:rFonts w:ascii="Verdana" w:hAnsi="Verdana"/>
                <w:sz w:val="20"/>
              </w:rPr>
              <w:t xml:space="preserve">, </w:t>
            </w:r>
            <w:proofErr w:type="spellStart"/>
            <w:r w:rsidRPr="00087F3C">
              <w:rPr>
                <w:rFonts w:ascii="Verdana" w:hAnsi="Verdana"/>
                <w:sz w:val="20"/>
              </w:rPr>
              <w:t>HighCharts</w:t>
            </w:r>
            <w:proofErr w:type="spellEnd"/>
            <w:r w:rsidRPr="00087F3C">
              <w:rPr>
                <w:rFonts w:ascii="Verdana" w:hAnsi="Verdana"/>
                <w:sz w:val="20"/>
              </w:rPr>
              <w:t>.</w:t>
            </w:r>
          </w:p>
        </w:tc>
      </w:tr>
    </w:tbl>
    <w:p w14:paraId="4121EF9F" w14:textId="77777777" w:rsidR="00087F3C" w:rsidRPr="00585B7D" w:rsidRDefault="00087F3C" w:rsidP="00483315">
      <w:pPr>
        <w:widowControl w:val="0"/>
        <w:rPr>
          <w:rFonts w:ascii="Verdana" w:hAnsi="Verdana"/>
          <w:b/>
          <w:bCs/>
          <w:sz w:val="21"/>
          <w:szCs w:val="21"/>
        </w:rPr>
      </w:pPr>
    </w:p>
    <w:p w14:paraId="67416360" w14:textId="6F46F2DF" w:rsidR="00483315" w:rsidRPr="00585B7D" w:rsidRDefault="00483315" w:rsidP="00D745A7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>Project Description:</w:t>
      </w:r>
    </w:p>
    <w:p w14:paraId="19671ECC" w14:textId="1F9611A1" w:rsidR="0047653E" w:rsidRPr="00A22381" w:rsidRDefault="00022C69" w:rsidP="00EC7F17">
      <w:pPr>
        <w:widowControl w:val="0"/>
        <w:spacing w:line="276" w:lineRule="auto"/>
        <w:rPr>
          <w:rFonts w:ascii="Verdana" w:hAnsi="Verdana"/>
          <w:sz w:val="20"/>
        </w:rPr>
      </w:pPr>
      <w:r w:rsidRPr="00D745A7">
        <w:rPr>
          <w:rFonts w:ascii="Verdana" w:hAnsi="Verdana"/>
          <w:sz w:val="20"/>
        </w:rPr>
        <w:t>JC Menu is a web-based application</w:t>
      </w:r>
      <w:r w:rsidR="003B4563">
        <w:rPr>
          <w:rFonts w:ascii="Verdana" w:hAnsi="Verdana"/>
          <w:sz w:val="20"/>
        </w:rPr>
        <w:t xml:space="preserve"> which tracks the works of JC employe</w:t>
      </w:r>
      <w:r w:rsidR="00427AAF">
        <w:rPr>
          <w:rFonts w:ascii="Verdana" w:hAnsi="Verdana"/>
          <w:sz w:val="20"/>
        </w:rPr>
        <w:t>e</w:t>
      </w:r>
      <w:r w:rsidR="003B4563">
        <w:rPr>
          <w:rFonts w:ascii="Verdana" w:hAnsi="Verdana"/>
          <w:sz w:val="20"/>
        </w:rPr>
        <w:t>s with the form of ticketing system</w:t>
      </w:r>
      <w:r w:rsidRPr="00D745A7">
        <w:rPr>
          <w:rFonts w:ascii="Verdana" w:hAnsi="Verdana"/>
          <w:sz w:val="20"/>
        </w:rPr>
        <w:t>.</w:t>
      </w:r>
      <w:r w:rsidR="00427AAF">
        <w:rPr>
          <w:rFonts w:ascii="Verdana" w:hAnsi="Verdana"/>
          <w:sz w:val="20"/>
        </w:rPr>
        <w:t xml:space="preserve"> There are different </w:t>
      </w:r>
      <w:proofErr w:type="gramStart"/>
      <w:r w:rsidR="00427AAF">
        <w:rPr>
          <w:rFonts w:ascii="Verdana" w:hAnsi="Verdana"/>
          <w:sz w:val="20"/>
        </w:rPr>
        <w:t>roles(</w:t>
      </w:r>
      <w:proofErr w:type="gramEnd"/>
      <w:r w:rsidR="00493EAB" w:rsidRPr="00493EAB">
        <w:rPr>
          <w:rFonts w:ascii="Verdana" w:hAnsi="Verdana"/>
          <w:b/>
          <w:bCs/>
          <w:sz w:val="20"/>
        </w:rPr>
        <w:t xml:space="preserve">Administrator, Programmer, Engineer, Planner, </w:t>
      </w:r>
      <w:proofErr w:type="spellStart"/>
      <w:r w:rsidR="00493EAB" w:rsidRPr="00493EAB">
        <w:rPr>
          <w:rFonts w:ascii="Verdana" w:hAnsi="Verdana"/>
          <w:b/>
          <w:bCs/>
          <w:sz w:val="20"/>
        </w:rPr>
        <w:t>ShopFloor</w:t>
      </w:r>
      <w:proofErr w:type="spellEnd"/>
      <w:r w:rsidR="00427AAF">
        <w:rPr>
          <w:rFonts w:ascii="Verdana" w:hAnsi="Verdana"/>
          <w:sz w:val="20"/>
        </w:rPr>
        <w:t>) a employee can hold</w:t>
      </w:r>
      <w:r w:rsidR="00493EAB">
        <w:rPr>
          <w:rFonts w:ascii="Verdana" w:hAnsi="Verdana"/>
          <w:sz w:val="20"/>
        </w:rPr>
        <w:t xml:space="preserve">. Basically john cranes produces machinery </w:t>
      </w:r>
      <w:r w:rsidR="00F64BB2">
        <w:rPr>
          <w:rFonts w:ascii="Verdana" w:hAnsi="Verdana"/>
          <w:sz w:val="20"/>
        </w:rPr>
        <w:t xml:space="preserve">parts, these process is tracked in the form of </w:t>
      </w:r>
      <w:proofErr w:type="gramStart"/>
      <w:r w:rsidR="00F64BB2">
        <w:rPr>
          <w:rFonts w:ascii="Verdana" w:hAnsi="Verdana"/>
          <w:sz w:val="20"/>
        </w:rPr>
        <w:t>Tickets(</w:t>
      </w:r>
      <w:proofErr w:type="gramEnd"/>
      <w:r w:rsidR="00F64BB2" w:rsidRPr="00F64BB2">
        <w:rPr>
          <w:rFonts w:ascii="Verdana" w:hAnsi="Verdana"/>
          <w:b/>
          <w:bCs/>
          <w:sz w:val="20"/>
        </w:rPr>
        <w:t>Unassigned, Assigned, Completed, Reopen</w:t>
      </w:r>
      <w:r w:rsidR="00F64BB2">
        <w:rPr>
          <w:rFonts w:ascii="Verdana" w:hAnsi="Verdana"/>
          <w:b/>
          <w:bCs/>
          <w:sz w:val="20"/>
        </w:rPr>
        <w:t>- Manufacturing Change Request</w:t>
      </w:r>
      <w:r w:rsidR="00F64BB2">
        <w:rPr>
          <w:rFonts w:ascii="Verdana" w:hAnsi="Verdana"/>
          <w:sz w:val="20"/>
        </w:rPr>
        <w:t>).</w:t>
      </w:r>
      <w:r w:rsidR="00EC7F17">
        <w:rPr>
          <w:rFonts w:ascii="Verdana" w:hAnsi="Verdana"/>
          <w:sz w:val="20"/>
        </w:rPr>
        <w:t xml:space="preserve"> The job is created with the work order id</w:t>
      </w:r>
      <w:r w:rsidR="003B4B20">
        <w:rPr>
          <w:rFonts w:ascii="Verdana" w:hAnsi="Verdana"/>
          <w:sz w:val="20"/>
        </w:rPr>
        <w:t>,</w:t>
      </w:r>
      <w:r w:rsidR="00EC7F17">
        <w:rPr>
          <w:rFonts w:ascii="Verdana" w:hAnsi="Verdana"/>
          <w:sz w:val="20"/>
        </w:rPr>
        <w:t xml:space="preserve"> the design plan </w:t>
      </w:r>
      <w:r w:rsidR="003B4B20">
        <w:rPr>
          <w:rFonts w:ascii="Verdana" w:hAnsi="Verdana"/>
          <w:sz w:val="20"/>
        </w:rPr>
        <w:t xml:space="preserve">file and the estimated release date. </w:t>
      </w:r>
      <w:r w:rsidR="00EC7F17">
        <w:rPr>
          <w:rFonts w:ascii="Verdana" w:hAnsi="Verdana"/>
          <w:sz w:val="20"/>
        </w:rPr>
        <w:t xml:space="preserve"> There are two types of jobs the ticket can be </w:t>
      </w:r>
      <w:proofErr w:type="spellStart"/>
      <w:r w:rsidR="00EC7F17">
        <w:rPr>
          <w:rFonts w:ascii="Verdana" w:hAnsi="Verdana"/>
          <w:sz w:val="20"/>
        </w:rPr>
        <w:t>intiated</w:t>
      </w:r>
      <w:proofErr w:type="spellEnd"/>
      <w:r w:rsidR="00EC7F17">
        <w:rPr>
          <w:rFonts w:ascii="Verdana" w:hAnsi="Verdana"/>
          <w:sz w:val="20"/>
        </w:rPr>
        <w:t xml:space="preserve"> one will be </w:t>
      </w:r>
      <w:r w:rsidR="00EC7F17" w:rsidRPr="00EC7F17">
        <w:rPr>
          <w:rFonts w:ascii="Verdana" w:hAnsi="Verdana"/>
          <w:sz w:val="20"/>
        </w:rPr>
        <w:t>MCR</w:t>
      </w:r>
      <w:r w:rsidR="00EC7F17">
        <w:rPr>
          <w:rFonts w:ascii="Verdana" w:hAnsi="Verdana"/>
          <w:b/>
          <w:bCs/>
          <w:sz w:val="20"/>
        </w:rPr>
        <w:t xml:space="preserve"> </w:t>
      </w:r>
      <w:r w:rsidR="00EC7F17" w:rsidRPr="00EC7F17">
        <w:rPr>
          <w:rFonts w:ascii="Verdana" w:hAnsi="Verdana"/>
          <w:sz w:val="20"/>
        </w:rPr>
        <w:t>and</w:t>
      </w:r>
      <w:r w:rsidR="00EC7F17">
        <w:rPr>
          <w:rFonts w:ascii="Verdana" w:hAnsi="Verdana"/>
          <w:b/>
          <w:bCs/>
          <w:sz w:val="20"/>
        </w:rPr>
        <w:t xml:space="preserve"> </w:t>
      </w:r>
      <w:r w:rsidR="00EC7F17" w:rsidRPr="00EC7F17">
        <w:rPr>
          <w:rFonts w:ascii="Verdana" w:hAnsi="Verdana"/>
          <w:sz w:val="20"/>
        </w:rPr>
        <w:t>other will be</w:t>
      </w:r>
      <w:r w:rsidR="00EC7F17">
        <w:rPr>
          <w:rFonts w:ascii="Verdana" w:hAnsi="Verdana"/>
          <w:b/>
          <w:bCs/>
          <w:sz w:val="20"/>
        </w:rPr>
        <w:t xml:space="preserve"> </w:t>
      </w:r>
      <w:r w:rsidR="00EC7F17" w:rsidRPr="00EC7F17">
        <w:rPr>
          <w:rFonts w:ascii="Verdana" w:hAnsi="Verdana"/>
          <w:sz w:val="20"/>
        </w:rPr>
        <w:t>Planning jobs which is the new part creation</w:t>
      </w:r>
      <w:r w:rsidR="00EC7F17">
        <w:rPr>
          <w:rFonts w:ascii="Verdana" w:hAnsi="Verdana"/>
          <w:sz w:val="20"/>
        </w:rPr>
        <w:t xml:space="preserve">. </w:t>
      </w:r>
      <w:r w:rsidRPr="00D745A7">
        <w:rPr>
          <w:rFonts w:ascii="Verdana" w:hAnsi="Verdana"/>
          <w:sz w:val="20"/>
        </w:rPr>
        <w:t>The development of the web application will focus on developing a</w:t>
      </w:r>
      <w:r w:rsidR="00D745A7">
        <w:rPr>
          <w:rFonts w:ascii="Verdana" w:hAnsi="Verdana"/>
          <w:sz w:val="20"/>
        </w:rPr>
        <w:t xml:space="preserve"> </w:t>
      </w:r>
      <w:r w:rsidRPr="00D745A7">
        <w:rPr>
          <w:rFonts w:ascii="Verdana" w:hAnsi="Verdana"/>
          <w:sz w:val="20"/>
        </w:rPr>
        <w:t>new user interface, creating a web service and also includes any necessary modifications to the existing</w:t>
      </w:r>
      <w:r w:rsidR="00D745A7">
        <w:rPr>
          <w:rFonts w:ascii="Verdana" w:hAnsi="Verdana"/>
          <w:sz w:val="20"/>
        </w:rPr>
        <w:t xml:space="preserve"> </w:t>
      </w:r>
      <w:r w:rsidRPr="00D745A7">
        <w:rPr>
          <w:rFonts w:ascii="Verdana" w:hAnsi="Verdana"/>
          <w:sz w:val="20"/>
        </w:rPr>
        <w:t>database and server while maintaining continuity of existing program and source file records</w:t>
      </w:r>
      <w:r w:rsidR="00EC7F17">
        <w:rPr>
          <w:rFonts w:ascii="Verdana" w:hAnsi="Verdana"/>
          <w:sz w:val="20"/>
        </w:rPr>
        <w:t>.</w:t>
      </w:r>
      <w:r w:rsidR="003B4563">
        <w:rPr>
          <w:rFonts w:ascii="Verdana" w:hAnsi="Verdana"/>
          <w:sz w:val="20"/>
        </w:rPr>
        <w:t xml:space="preserve"> </w:t>
      </w:r>
    </w:p>
    <w:p w14:paraId="381F1499" w14:textId="77777777" w:rsidR="004E0FD5" w:rsidRPr="00585B7D" w:rsidRDefault="004E0FD5" w:rsidP="00483315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</w:p>
    <w:p w14:paraId="1913603E" w14:textId="77777777" w:rsidR="00071C88" w:rsidRDefault="00071C88" w:rsidP="00483315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</w:p>
    <w:p w14:paraId="23D70B52" w14:textId="4F4805CD" w:rsidR="00483315" w:rsidRPr="00585B7D" w:rsidRDefault="00483315" w:rsidP="00483315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 xml:space="preserve">Responsibilities: </w:t>
      </w:r>
    </w:p>
    <w:p w14:paraId="386850D4" w14:textId="77777777" w:rsidR="00641902" w:rsidRPr="00A22381" w:rsidRDefault="003431E8" w:rsidP="003755EC">
      <w:pPr>
        <w:pStyle w:val="chtxt"/>
        <w:numPr>
          <w:ilvl w:val="0"/>
          <w:numId w:val="7"/>
        </w:numPr>
        <w:tabs>
          <w:tab w:val="left" w:pos="2160"/>
        </w:tabs>
        <w:spacing w:line="276" w:lineRule="auto"/>
        <w:rPr>
          <w:sz w:val="20"/>
        </w:rPr>
      </w:pPr>
      <w:r w:rsidRPr="00A22381">
        <w:rPr>
          <w:sz w:val="20"/>
        </w:rPr>
        <w:t>Involving front-end design and development, Setup for base Environment structure and implementing workspace concepts</w:t>
      </w:r>
      <w:r w:rsidR="00641902" w:rsidRPr="00A22381">
        <w:rPr>
          <w:sz w:val="20"/>
        </w:rPr>
        <w:t>.</w:t>
      </w:r>
      <w:r w:rsidRPr="00A22381">
        <w:rPr>
          <w:sz w:val="20"/>
        </w:rPr>
        <w:t xml:space="preserve"> </w:t>
      </w:r>
    </w:p>
    <w:p w14:paraId="46955885" w14:textId="5C54B31D" w:rsidR="00483315" w:rsidRPr="00A22381" w:rsidRDefault="00183BF6" w:rsidP="003755EC">
      <w:pPr>
        <w:pStyle w:val="chtxt"/>
        <w:numPr>
          <w:ilvl w:val="0"/>
          <w:numId w:val="7"/>
        </w:numPr>
        <w:tabs>
          <w:tab w:val="left" w:pos="2160"/>
        </w:tabs>
        <w:spacing w:line="276" w:lineRule="auto"/>
        <w:rPr>
          <w:sz w:val="20"/>
        </w:rPr>
      </w:pPr>
      <w:proofErr w:type="spellStart"/>
      <w:r w:rsidRPr="00A22381">
        <w:rPr>
          <w:sz w:val="20"/>
        </w:rPr>
        <w:t>Mutiple</w:t>
      </w:r>
      <w:proofErr w:type="spellEnd"/>
      <w:r w:rsidRPr="00A22381">
        <w:rPr>
          <w:sz w:val="20"/>
        </w:rPr>
        <w:t xml:space="preserve"> Role Based Authentication</w:t>
      </w:r>
      <w:r w:rsidR="00483315" w:rsidRPr="00A22381">
        <w:rPr>
          <w:sz w:val="20"/>
        </w:rPr>
        <w:t>.</w:t>
      </w:r>
    </w:p>
    <w:p w14:paraId="28DFFBD3" w14:textId="6ABAC44E" w:rsidR="000168E5" w:rsidRDefault="00BB033D" w:rsidP="003755EC">
      <w:pPr>
        <w:pStyle w:val="chtxt"/>
        <w:numPr>
          <w:ilvl w:val="0"/>
          <w:numId w:val="7"/>
        </w:numPr>
        <w:tabs>
          <w:tab w:val="left" w:pos="2160"/>
        </w:tabs>
        <w:suppressAutoHyphens w:val="0"/>
        <w:spacing w:before="0" w:after="0" w:line="276" w:lineRule="auto"/>
        <w:rPr>
          <w:sz w:val="20"/>
        </w:rPr>
      </w:pPr>
      <w:r>
        <w:rPr>
          <w:sz w:val="20"/>
        </w:rPr>
        <w:t>ADAL</w:t>
      </w:r>
      <w:r w:rsidR="00483315" w:rsidRPr="00A22381">
        <w:rPr>
          <w:sz w:val="20"/>
        </w:rPr>
        <w:t xml:space="preserve"> authentication with route</w:t>
      </w:r>
      <w:r w:rsidR="005025B4" w:rsidRPr="00A22381">
        <w:rPr>
          <w:sz w:val="20"/>
        </w:rPr>
        <w:t xml:space="preserve"> and component guards.</w:t>
      </w:r>
    </w:p>
    <w:p w14:paraId="1A09D987" w14:textId="77777777" w:rsidR="00BB033D" w:rsidRPr="00A22381" w:rsidRDefault="00BB033D" w:rsidP="00BB033D">
      <w:pPr>
        <w:pStyle w:val="chtxt"/>
        <w:tabs>
          <w:tab w:val="left" w:pos="2160"/>
        </w:tabs>
        <w:suppressAutoHyphens w:val="0"/>
        <w:spacing w:before="0" w:after="0" w:line="276" w:lineRule="auto"/>
        <w:ind w:left="720"/>
        <w:rPr>
          <w:sz w:val="20"/>
        </w:rPr>
      </w:pPr>
    </w:p>
    <w:p w14:paraId="5C77C746" w14:textId="20200DF2" w:rsidR="00690A93" w:rsidRPr="00E45015" w:rsidRDefault="001B7FC2" w:rsidP="00690A93">
      <w:pPr>
        <w:pStyle w:val="ListParagraph"/>
        <w:widowControl w:val="0"/>
        <w:numPr>
          <w:ilvl w:val="0"/>
          <w:numId w:val="7"/>
        </w:numPr>
        <w:rPr>
          <w:rFonts w:ascii="Verdana" w:hAnsi="Verdana"/>
          <w:b/>
          <w:sz w:val="20"/>
        </w:rPr>
      </w:pPr>
      <w:r w:rsidRPr="00A22381">
        <w:rPr>
          <w:rFonts w:ascii="Verdana" w:hAnsi="Verdana"/>
          <w:sz w:val="20"/>
        </w:rPr>
        <w:t>Working on various module Assigning MCR and pla</w:t>
      </w:r>
      <w:r w:rsidR="003B4B20">
        <w:rPr>
          <w:rFonts w:ascii="Verdana" w:hAnsi="Verdana"/>
          <w:sz w:val="20"/>
        </w:rPr>
        <w:t>n</w:t>
      </w:r>
      <w:r w:rsidRPr="00A22381">
        <w:rPr>
          <w:rFonts w:ascii="Verdana" w:hAnsi="Verdana"/>
          <w:sz w:val="20"/>
        </w:rPr>
        <w:t>ning Jobs, Job Completion view</w:t>
      </w:r>
      <w:r w:rsidR="00E04AD5" w:rsidRPr="00A22381">
        <w:rPr>
          <w:rFonts w:ascii="Verdana" w:hAnsi="Verdana"/>
          <w:sz w:val="20"/>
        </w:rPr>
        <w:t xml:space="preserve"> and downloads</w:t>
      </w:r>
      <w:r w:rsidRPr="00A22381">
        <w:rPr>
          <w:rFonts w:ascii="Verdana" w:hAnsi="Verdana"/>
          <w:sz w:val="20"/>
        </w:rPr>
        <w:t xml:space="preserve">, </w:t>
      </w:r>
      <w:proofErr w:type="spellStart"/>
      <w:r w:rsidRPr="00A22381">
        <w:rPr>
          <w:rFonts w:ascii="Verdana" w:hAnsi="Verdana"/>
          <w:sz w:val="20"/>
        </w:rPr>
        <w:t>Usermanage</w:t>
      </w:r>
      <w:r w:rsidR="00E04AD5" w:rsidRPr="00A22381">
        <w:rPr>
          <w:rFonts w:ascii="Verdana" w:hAnsi="Verdana"/>
          <w:sz w:val="20"/>
        </w:rPr>
        <w:t>ment</w:t>
      </w:r>
      <w:proofErr w:type="spellEnd"/>
      <w:r w:rsidR="00E04AD5" w:rsidRPr="00A22381">
        <w:rPr>
          <w:rFonts w:ascii="Verdana" w:hAnsi="Verdana"/>
          <w:sz w:val="20"/>
        </w:rPr>
        <w:t>, Tape search</w:t>
      </w:r>
      <w:r w:rsidRPr="00A22381">
        <w:rPr>
          <w:rFonts w:ascii="Verdana" w:hAnsi="Verdana"/>
          <w:sz w:val="20"/>
        </w:rPr>
        <w:t>, Masters, Reports</w:t>
      </w:r>
      <w:r w:rsidR="009C2379">
        <w:rPr>
          <w:rFonts w:ascii="Verdana" w:hAnsi="Verdana"/>
          <w:sz w:val="20"/>
        </w:rPr>
        <w:t>.</w:t>
      </w:r>
    </w:p>
    <w:p w14:paraId="434C8E90" w14:textId="77777777" w:rsidR="00690A93" w:rsidRDefault="00690A93" w:rsidP="0083291A">
      <w:pPr>
        <w:pStyle w:val="ListParagraph"/>
        <w:widowControl w:val="0"/>
        <w:ind w:left="360"/>
        <w:rPr>
          <w:rFonts w:ascii="Verdana" w:hAnsi="Verdana"/>
          <w:b/>
          <w:sz w:val="21"/>
          <w:szCs w:val="21"/>
        </w:rPr>
      </w:pPr>
    </w:p>
    <w:p w14:paraId="28574EAF" w14:textId="77777777" w:rsidR="003139D1" w:rsidRDefault="003139D1" w:rsidP="0083291A">
      <w:pPr>
        <w:pStyle w:val="ListParagraph"/>
        <w:widowControl w:val="0"/>
        <w:ind w:left="360"/>
        <w:rPr>
          <w:rFonts w:ascii="Verdana" w:hAnsi="Verdana"/>
          <w:b/>
          <w:sz w:val="21"/>
          <w:szCs w:val="21"/>
        </w:rPr>
      </w:pPr>
    </w:p>
    <w:p w14:paraId="16F5682F" w14:textId="77777777" w:rsidR="003139D1" w:rsidRPr="0083291A" w:rsidRDefault="003139D1" w:rsidP="0083291A">
      <w:pPr>
        <w:pStyle w:val="ListParagraph"/>
        <w:widowControl w:val="0"/>
        <w:ind w:left="360"/>
        <w:rPr>
          <w:rFonts w:ascii="Verdana" w:hAnsi="Verdana"/>
          <w:b/>
          <w:sz w:val="21"/>
          <w:szCs w:val="21"/>
        </w:rPr>
      </w:pPr>
    </w:p>
    <w:p w14:paraId="4A79D53B" w14:textId="1C5B2D73" w:rsidR="00387C0F" w:rsidRDefault="00387C0F" w:rsidP="00387C0F">
      <w:pPr>
        <w:pStyle w:val="ListParagraph"/>
        <w:widowControl w:val="0"/>
        <w:numPr>
          <w:ilvl w:val="0"/>
          <w:numId w:val="2"/>
        </w:numPr>
        <w:rPr>
          <w:rFonts w:ascii="Verdana" w:hAnsi="Verdana"/>
          <w:b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>PROJECT MANAGEMENT SYSTEMS (HRMS)</w:t>
      </w:r>
    </w:p>
    <w:p w14:paraId="23EFA6A6" w14:textId="77777777" w:rsidR="009C2379" w:rsidRPr="009C2379" w:rsidRDefault="009C2379" w:rsidP="009C2379">
      <w:pPr>
        <w:widowControl w:val="0"/>
        <w:rPr>
          <w:rFonts w:ascii="Verdana" w:hAnsi="Verdana"/>
          <w:b/>
          <w:sz w:val="21"/>
          <w:szCs w:val="21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0"/>
        <w:gridCol w:w="7040"/>
      </w:tblGrid>
      <w:tr w:rsidR="009C2379" w14:paraId="502C3A19" w14:textId="77777777" w:rsidTr="009C2379">
        <w:tc>
          <w:tcPr>
            <w:tcW w:w="1980" w:type="dxa"/>
          </w:tcPr>
          <w:p w14:paraId="5FCDFC33" w14:textId="640C4175" w:rsidR="009C2379" w:rsidRPr="00A3454A" w:rsidRDefault="009C2379" w:rsidP="00A3454A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Cs/>
                <w:sz w:val="20"/>
              </w:rPr>
            </w:pPr>
            <w:r w:rsidRPr="00A3454A">
              <w:rPr>
                <w:rFonts w:ascii="Verdana" w:hAnsi="Verdana"/>
                <w:bCs/>
                <w:sz w:val="20"/>
              </w:rPr>
              <w:t>Company</w:t>
            </w:r>
          </w:p>
        </w:tc>
        <w:tc>
          <w:tcPr>
            <w:tcW w:w="7040" w:type="dxa"/>
          </w:tcPr>
          <w:p w14:paraId="7C512603" w14:textId="0DB83762" w:rsidR="009C2379" w:rsidRPr="00A3454A" w:rsidRDefault="00A3454A" w:rsidP="00A3454A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 w:rsidRPr="00A3454A">
              <w:rPr>
                <w:rFonts w:ascii="Verdana" w:hAnsi="Verdana"/>
                <w:sz w:val="20"/>
              </w:rPr>
              <w:t>RR Donnelley (Internal).</w:t>
            </w:r>
          </w:p>
        </w:tc>
      </w:tr>
      <w:tr w:rsidR="009C2379" w14:paraId="0086707F" w14:textId="77777777" w:rsidTr="009C2379">
        <w:tc>
          <w:tcPr>
            <w:tcW w:w="1980" w:type="dxa"/>
          </w:tcPr>
          <w:p w14:paraId="4BBDB868" w14:textId="691DD606" w:rsidR="009C2379" w:rsidRPr="00A3454A" w:rsidRDefault="009C2379" w:rsidP="00A3454A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 w:rsidRPr="00A3454A">
              <w:rPr>
                <w:rFonts w:ascii="Verdana" w:hAnsi="Verdana"/>
                <w:sz w:val="20"/>
              </w:rPr>
              <w:t>Client</w:t>
            </w:r>
          </w:p>
        </w:tc>
        <w:tc>
          <w:tcPr>
            <w:tcW w:w="7040" w:type="dxa"/>
          </w:tcPr>
          <w:p w14:paraId="48585A21" w14:textId="2C3324AE" w:rsidR="009C2379" w:rsidRPr="00A3454A" w:rsidRDefault="00A3454A" w:rsidP="00A3454A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 w:rsidRPr="00A3454A">
              <w:rPr>
                <w:rFonts w:ascii="Verdana" w:hAnsi="Verdana"/>
                <w:sz w:val="20"/>
              </w:rPr>
              <w:t>Internal</w:t>
            </w:r>
          </w:p>
        </w:tc>
      </w:tr>
      <w:tr w:rsidR="00A3454A" w14:paraId="28777744" w14:textId="77777777" w:rsidTr="009C2379">
        <w:tc>
          <w:tcPr>
            <w:tcW w:w="1980" w:type="dxa"/>
          </w:tcPr>
          <w:p w14:paraId="06A05DAC" w14:textId="22ADBB60" w:rsidR="00A3454A" w:rsidRPr="00A3454A" w:rsidRDefault="00A3454A" w:rsidP="00A3454A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sz w:val="20"/>
              </w:rPr>
            </w:pPr>
            <w:r w:rsidRPr="00A3454A">
              <w:rPr>
                <w:rFonts w:ascii="Verdana" w:hAnsi="Verdana"/>
                <w:sz w:val="20"/>
              </w:rPr>
              <w:t>Domain</w:t>
            </w:r>
          </w:p>
        </w:tc>
        <w:tc>
          <w:tcPr>
            <w:tcW w:w="7040" w:type="dxa"/>
          </w:tcPr>
          <w:p w14:paraId="51363AB8" w14:textId="77ADD82B" w:rsidR="00A3454A" w:rsidRPr="00A3454A" w:rsidRDefault="00A3454A" w:rsidP="00A3454A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sz w:val="20"/>
              </w:rPr>
            </w:pPr>
            <w:r w:rsidRPr="00A3454A">
              <w:rPr>
                <w:rFonts w:ascii="Verdana" w:hAnsi="Verdana"/>
                <w:sz w:val="20"/>
              </w:rPr>
              <w:t>HRMS</w:t>
            </w:r>
          </w:p>
        </w:tc>
      </w:tr>
      <w:tr w:rsidR="009C2379" w14:paraId="3283E57B" w14:textId="77777777" w:rsidTr="009C2379">
        <w:tc>
          <w:tcPr>
            <w:tcW w:w="1980" w:type="dxa"/>
          </w:tcPr>
          <w:p w14:paraId="15236150" w14:textId="5DA03142" w:rsidR="009C2379" w:rsidRPr="00A3454A" w:rsidRDefault="00A3454A" w:rsidP="00A3454A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 w:rsidRPr="00A3454A">
              <w:rPr>
                <w:rFonts w:ascii="Verdana" w:hAnsi="Verdana"/>
                <w:sz w:val="20"/>
              </w:rPr>
              <w:t>Skill / Tools</w:t>
            </w:r>
          </w:p>
        </w:tc>
        <w:tc>
          <w:tcPr>
            <w:tcW w:w="7040" w:type="dxa"/>
          </w:tcPr>
          <w:p w14:paraId="0958E633" w14:textId="450EEB83" w:rsidR="009C2379" w:rsidRPr="00A3454A" w:rsidRDefault="00A3454A" w:rsidP="00A3454A">
            <w:pPr>
              <w:pStyle w:val="ListParagraph"/>
              <w:widowControl w:val="0"/>
              <w:spacing w:line="276" w:lineRule="auto"/>
              <w:ind w:left="0"/>
              <w:rPr>
                <w:rFonts w:ascii="Verdana" w:hAnsi="Verdana"/>
                <w:b/>
                <w:sz w:val="20"/>
              </w:rPr>
            </w:pPr>
            <w:r w:rsidRPr="00A3454A">
              <w:rPr>
                <w:rFonts w:ascii="Verdana" w:hAnsi="Verdana"/>
                <w:sz w:val="20"/>
              </w:rPr>
              <w:t>Angular, Angular Material, Bootstrap Grid.</w:t>
            </w:r>
          </w:p>
        </w:tc>
      </w:tr>
    </w:tbl>
    <w:p w14:paraId="52B0249F" w14:textId="77777777" w:rsidR="00387C0F" w:rsidRPr="004E1F91" w:rsidRDefault="00387C0F" w:rsidP="004E1F91">
      <w:pPr>
        <w:widowControl w:val="0"/>
        <w:rPr>
          <w:rFonts w:ascii="Verdana" w:hAnsi="Verdana"/>
          <w:b/>
          <w:sz w:val="21"/>
          <w:szCs w:val="21"/>
        </w:rPr>
      </w:pPr>
    </w:p>
    <w:p w14:paraId="3B77FD5E" w14:textId="77777777" w:rsidR="00E85499" w:rsidRDefault="00E85499" w:rsidP="00387C0F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</w:p>
    <w:p w14:paraId="22B696D9" w14:textId="7222C8A3" w:rsidR="00387C0F" w:rsidRPr="00585B7D" w:rsidRDefault="00387C0F" w:rsidP="00387C0F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>Project Description:</w:t>
      </w:r>
    </w:p>
    <w:p w14:paraId="51C5D0C2" w14:textId="439C8E92" w:rsidR="00387C0F" w:rsidRPr="005337AE" w:rsidRDefault="00387C0F" w:rsidP="00387C0F">
      <w:pPr>
        <w:widowControl w:val="0"/>
        <w:spacing w:line="276" w:lineRule="auto"/>
        <w:rPr>
          <w:rFonts w:ascii="Verdana" w:hAnsi="Verdana"/>
          <w:b/>
          <w:bCs/>
          <w:sz w:val="20"/>
        </w:rPr>
      </w:pPr>
      <w:r w:rsidRPr="005337AE">
        <w:rPr>
          <w:rFonts w:ascii="Verdana" w:hAnsi="Verdana"/>
          <w:sz w:val="20"/>
        </w:rPr>
        <w:t xml:space="preserve">The project is one part of </w:t>
      </w:r>
      <w:proofErr w:type="spellStart"/>
      <w:r w:rsidRPr="005337AE">
        <w:rPr>
          <w:rFonts w:ascii="Verdana" w:hAnsi="Verdana"/>
          <w:sz w:val="20"/>
        </w:rPr>
        <w:t>hrms</w:t>
      </w:r>
      <w:proofErr w:type="spellEnd"/>
      <w:r w:rsidRPr="005337AE">
        <w:rPr>
          <w:rFonts w:ascii="Verdana" w:hAnsi="Verdana"/>
          <w:sz w:val="20"/>
        </w:rPr>
        <w:t xml:space="preserve"> module. where </w:t>
      </w:r>
      <w:proofErr w:type="spellStart"/>
      <w:r w:rsidR="00B077DD">
        <w:rPr>
          <w:rFonts w:ascii="Verdana" w:hAnsi="Verdana"/>
          <w:sz w:val="20"/>
        </w:rPr>
        <w:t>pmo</w:t>
      </w:r>
      <w:proofErr w:type="spellEnd"/>
      <w:r w:rsidRPr="005337AE">
        <w:rPr>
          <w:rFonts w:ascii="Verdana" w:hAnsi="Verdana"/>
          <w:sz w:val="20"/>
        </w:rPr>
        <w:t xml:space="preserve"> can assign projects to </w:t>
      </w:r>
      <w:r w:rsidR="0016286D">
        <w:rPr>
          <w:rFonts w:ascii="Verdana" w:hAnsi="Verdana"/>
          <w:sz w:val="20"/>
        </w:rPr>
        <w:t>teams</w:t>
      </w:r>
      <w:r w:rsidRPr="005337AE">
        <w:rPr>
          <w:rFonts w:ascii="Verdana" w:hAnsi="Verdana"/>
          <w:sz w:val="20"/>
        </w:rPr>
        <w:t>. The application features are project</w:t>
      </w:r>
      <w:r w:rsidR="003574CC">
        <w:rPr>
          <w:rFonts w:ascii="Verdana" w:hAnsi="Verdana"/>
          <w:sz w:val="20"/>
        </w:rPr>
        <w:t xml:space="preserve"> creation and</w:t>
      </w:r>
      <w:r w:rsidRPr="005337AE">
        <w:rPr>
          <w:rFonts w:ascii="Verdana" w:hAnsi="Verdana"/>
          <w:sz w:val="20"/>
        </w:rPr>
        <w:t xml:space="preserve"> assignation, tracking</w:t>
      </w:r>
      <w:r w:rsidR="00B077DD">
        <w:rPr>
          <w:rFonts w:ascii="Verdana" w:hAnsi="Verdana"/>
          <w:sz w:val="20"/>
        </w:rPr>
        <w:t xml:space="preserve"> (data is </w:t>
      </w:r>
      <w:proofErr w:type="spellStart"/>
      <w:r w:rsidR="00B077DD">
        <w:rPr>
          <w:rFonts w:ascii="Verdana" w:hAnsi="Verdana"/>
          <w:sz w:val="20"/>
        </w:rPr>
        <w:t>feeded</w:t>
      </w:r>
      <w:proofErr w:type="spellEnd"/>
      <w:r w:rsidR="00B077DD">
        <w:rPr>
          <w:rFonts w:ascii="Verdana" w:hAnsi="Verdana"/>
          <w:sz w:val="20"/>
        </w:rPr>
        <w:t xml:space="preserve"> from other portals)</w:t>
      </w:r>
      <w:r w:rsidRPr="005337AE">
        <w:rPr>
          <w:rFonts w:ascii="Verdana" w:hAnsi="Verdana"/>
          <w:sz w:val="20"/>
        </w:rPr>
        <w:t xml:space="preserve">, status reporting, resource </w:t>
      </w:r>
      <w:proofErr w:type="spellStart"/>
      <w:r w:rsidRPr="005337AE">
        <w:rPr>
          <w:rFonts w:ascii="Verdana" w:hAnsi="Verdana"/>
          <w:sz w:val="20"/>
        </w:rPr>
        <w:t>mangenment</w:t>
      </w:r>
      <w:proofErr w:type="spellEnd"/>
      <w:r w:rsidRPr="005337AE">
        <w:rPr>
          <w:rFonts w:ascii="Verdana" w:hAnsi="Verdana"/>
          <w:sz w:val="20"/>
        </w:rPr>
        <w:t>.</w:t>
      </w:r>
    </w:p>
    <w:p w14:paraId="0092C6F5" w14:textId="77777777" w:rsidR="00DE2ED4" w:rsidRDefault="00DE2ED4" w:rsidP="00387C0F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</w:p>
    <w:p w14:paraId="20B2074F" w14:textId="46FA04B1" w:rsidR="00387C0F" w:rsidRPr="00585B7D" w:rsidRDefault="00387C0F" w:rsidP="00387C0F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 xml:space="preserve">Responsibilities: </w:t>
      </w:r>
    </w:p>
    <w:p w14:paraId="68CF1AB8" w14:textId="77777777" w:rsidR="00387C0F" w:rsidRPr="0006165C" w:rsidRDefault="00387C0F" w:rsidP="00387C0F">
      <w:pPr>
        <w:pStyle w:val="chtxt"/>
        <w:numPr>
          <w:ilvl w:val="0"/>
          <w:numId w:val="4"/>
        </w:numPr>
        <w:tabs>
          <w:tab w:val="left" w:pos="2160"/>
        </w:tabs>
        <w:suppressAutoHyphens w:val="0"/>
        <w:spacing w:before="0" w:after="0" w:line="360" w:lineRule="auto"/>
        <w:rPr>
          <w:sz w:val="20"/>
        </w:rPr>
      </w:pPr>
      <w:r w:rsidRPr="0006165C">
        <w:rPr>
          <w:sz w:val="20"/>
        </w:rPr>
        <w:t>Involving in Front End Development admin panel.</w:t>
      </w:r>
    </w:p>
    <w:p w14:paraId="6C40E772" w14:textId="77777777" w:rsidR="00387C0F" w:rsidRPr="0006165C" w:rsidRDefault="00387C0F" w:rsidP="00387C0F">
      <w:pPr>
        <w:pStyle w:val="chtxt"/>
        <w:numPr>
          <w:ilvl w:val="0"/>
          <w:numId w:val="4"/>
        </w:numPr>
        <w:tabs>
          <w:tab w:val="left" w:pos="2160"/>
        </w:tabs>
        <w:suppressAutoHyphens w:val="0"/>
        <w:spacing w:before="0" w:after="0" w:line="360" w:lineRule="auto"/>
        <w:rPr>
          <w:sz w:val="20"/>
        </w:rPr>
      </w:pPr>
      <w:r w:rsidRPr="0006165C">
        <w:rPr>
          <w:sz w:val="20"/>
        </w:rPr>
        <w:lastRenderedPageBreak/>
        <w:t>Made Custom User Interface for showing project details.</w:t>
      </w:r>
    </w:p>
    <w:p w14:paraId="442D8E3D" w14:textId="60C3517B" w:rsidR="00387C0F" w:rsidRDefault="00387C0F" w:rsidP="00387C0F">
      <w:pPr>
        <w:pStyle w:val="ListParagraph"/>
        <w:widowControl w:val="0"/>
        <w:numPr>
          <w:ilvl w:val="0"/>
          <w:numId w:val="4"/>
        </w:numPr>
        <w:rPr>
          <w:rFonts w:ascii="Verdana" w:hAnsi="Verdana"/>
          <w:b/>
          <w:sz w:val="21"/>
          <w:szCs w:val="21"/>
        </w:rPr>
      </w:pPr>
      <w:proofErr w:type="spellStart"/>
      <w:r w:rsidRPr="00387C0F">
        <w:rPr>
          <w:rFonts w:ascii="Verdana" w:hAnsi="Verdana"/>
          <w:sz w:val="20"/>
        </w:rPr>
        <w:t>Jwt</w:t>
      </w:r>
      <w:proofErr w:type="spellEnd"/>
      <w:r w:rsidRPr="00387C0F">
        <w:rPr>
          <w:rFonts w:ascii="Verdana" w:hAnsi="Verdana"/>
          <w:sz w:val="20"/>
        </w:rPr>
        <w:t xml:space="preserve"> authentication with route guards and</w:t>
      </w:r>
      <w:r w:rsidR="00295FF2">
        <w:rPr>
          <w:rFonts w:ascii="Verdana" w:hAnsi="Verdana"/>
          <w:sz w:val="20"/>
        </w:rPr>
        <w:t xml:space="preserve"> working on dashboard module</w:t>
      </w:r>
      <w:r w:rsidRPr="00387C0F">
        <w:rPr>
          <w:rFonts w:ascii="Verdana" w:hAnsi="Verdana"/>
          <w:sz w:val="20"/>
        </w:rPr>
        <w:t xml:space="preserve"> displaying records of assigned employee and their project </w:t>
      </w:r>
      <w:r w:rsidR="00B077DD">
        <w:rPr>
          <w:rFonts w:ascii="Verdana" w:hAnsi="Verdana"/>
          <w:sz w:val="20"/>
        </w:rPr>
        <w:t xml:space="preserve">creation and </w:t>
      </w:r>
      <w:r w:rsidRPr="00387C0F">
        <w:rPr>
          <w:rFonts w:ascii="Verdana" w:hAnsi="Verdana"/>
          <w:sz w:val="20"/>
        </w:rPr>
        <w:t>status</w:t>
      </w:r>
      <w:r w:rsidR="00295FF2">
        <w:rPr>
          <w:rFonts w:ascii="Verdana" w:hAnsi="Verdana"/>
          <w:sz w:val="20"/>
        </w:rPr>
        <w:t>, tracking</w:t>
      </w:r>
      <w:r w:rsidRPr="0006165C">
        <w:rPr>
          <w:sz w:val="20"/>
        </w:rPr>
        <w:t>.</w:t>
      </w:r>
    </w:p>
    <w:p w14:paraId="14AE506D" w14:textId="77777777" w:rsidR="005337AE" w:rsidRPr="00585B7D" w:rsidRDefault="005337AE" w:rsidP="000168E5">
      <w:pPr>
        <w:pStyle w:val="ListParagraph"/>
        <w:widowControl w:val="0"/>
        <w:ind w:left="360"/>
        <w:rPr>
          <w:rFonts w:ascii="Verdana" w:hAnsi="Verdana"/>
          <w:b/>
          <w:sz w:val="21"/>
          <w:szCs w:val="21"/>
        </w:rPr>
      </w:pPr>
    </w:p>
    <w:p w14:paraId="37267801" w14:textId="77777777" w:rsidR="00595FD4" w:rsidRPr="003651A1" w:rsidRDefault="00595FD4" w:rsidP="003651A1">
      <w:pPr>
        <w:widowControl w:val="0"/>
        <w:rPr>
          <w:rFonts w:ascii="Verdana" w:hAnsi="Verdana"/>
          <w:b/>
          <w:sz w:val="21"/>
          <w:szCs w:val="21"/>
        </w:rPr>
      </w:pPr>
    </w:p>
    <w:p w14:paraId="4A31591B" w14:textId="0F43CD45" w:rsidR="000168E5" w:rsidRDefault="000168E5" w:rsidP="003755EC">
      <w:pPr>
        <w:pStyle w:val="ListParagraph"/>
        <w:widowControl w:val="0"/>
        <w:numPr>
          <w:ilvl w:val="0"/>
          <w:numId w:val="2"/>
        </w:numPr>
        <w:rPr>
          <w:rFonts w:ascii="Verdana" w:hAnsi="Verdana"/>
          <w:b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>JHONEY</w:t>
      </w:r>
    </w:p>
    <w:p w14:paraId="70D2FBB2" w14:textId="77777777" w:rsidR="00387C0F" w:rsidRPr="00387C0F" w:rsidRDefault="00387C0F" w:rsidP="00387C0F">
      <w:pPr>
        <w:widowControl w:val="0"/>
        <w:rPr>
          <w:rFonts w:ascii="Verdana" w:hAnsi="Verdana"/>
          <w:b/>
          <w:sz w:val="21"/>
          <w:szCs w:val="21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60"/>
        <w:gridCol w:w="7260"/>
      </w:tblGrid>
      <w:tr w:rsidR="00387C0F" w14:paraId="1ED8FA26" w14:textId="77777777" w:rsidTr="00387C0F">
        <w:tc>
          <w:tcPr>
            <w:tcW w:w="1760" w:type="dxa"/>
          </w:tcPr>
          <w:p w14:paraId="0C54A439" w14:textId="3AFB54DA" w:rsidR="00387C0F" w:rsidRPr="00387C0F" w:rsidRDefault="00387C0F" w:rsidP="000168E5">
            <w:pPr>
              <w:widowControl w:val="0"/>
              <w:rPr>
                <w:rFonts w:ascii="Verdana" w:hAnsi="Verdana"/>
                <w:b/>
                <w:bCs/>
                <w:sz w:val="20"/>
              </w:rPr>
            </w:pPr>
            <w:r w:rsidRPr="00387C0F">
              <w:rPr>
                <w:rFonts w:ascii="Verdana" w:hAnsi="Verdana"/>
                <w:sz w:val="20"/>
              </w:rPr>
              <w:t>Company</w:t>
            </w:r>
          </w:p>
        </w:tc>
        <w:tc>
          <w:tcPr>
            <w:tcW w:w="7260" w:type="dxa"/>
          </w:tcPr>
          <w:p w14:paraId="262CC6F2" w14:textId="3D9ED015" w:rsidR="00387C0F" w:rsidRPr="00387C0F" w:rsidRDefault="00387C0F" w:rsidP="000168E5">
            <w:pPr>
              <w:widowControl w:val="0"/>
              <w:rPr>
                <w:rFonts w:ascii="Verdana" w:hAnsi="Verdana"/>
                <w:sz w:val="20"/>
              </w:rPr>
            </w:pPr>
            <w:r w:rsidRPr="00387C0F">
              <w:rPr>
                <w:rFonts w:ascii="Verdana" w:hAnsi="Verdana"/>
                <w:sz w:val="20"/>
              </w:rPr>
              <w:t xml:space="preserve">Dream creators </w:t>
            </w:r>
            <w:proofErr w:type="spellStart"/>
            <w:r w:rsidRPr="00387C0F">
              <w:rPr>
                <w:rFonts w:ascii="Verdana" w:hAnsi="Verdana"/>
                <w:sz w:val="20"/>
              </w:rPr>
              <w:t>pvt</w:t>
            </w:r>
            <w:proofErr w:type="spellEnd"/>
            <w:r w:rsidRPr="00387C0F">
              <w:rPr>
                <w:rFonts w:ascii="Verdana" w:hAnsi="Verdana"/>
                <w:sz w:val="20"/>
              </w:rPr>
              <w:t xml:space="preserve"> ltd</w:t>
            </w:r>
          </w:p>
        </w:tc>
      </w:tr>
      <w:tr w:rsidR="00387C0F" w14:paraId="369E9EB8" w14:textId="77777777" w:rsidTr="00387C0F">
        <w:tc>
          <w:tcPr>
            <w:tcW w:w="1760" w:type="dxa"/>
          </w:tcPr>
          <w:p w14:paraId="05013B2E" w14:textId="24684424" w:rsidR="00387C0F" w:rsidRPr="00387C0F" w:rsidRDefault="00387C0F" w:rsidP="000168E5">
            <w:pPr>
              <w:widowControl w:val="0"/>
              <w:rPr>
                <w:rFonts w:ascii="Verdana" w:hAnsi="Verdana"/>
                <w:b/>
                <w:bCs/>
                <w:sz w:val="20"/>
              </w:rPr>
            </w:pPr>
            <w:r w:rsidRPr="00387C0F">
              <w:rPr>
                <w:rFonts w:ascii="Verdana" w:hAnsi="Verdana"/>
                <w:sz w:val="20"/>
              </w:rPr>
              <w:t>Client</w:t>
            </w:r>
          </w:p>
        </w:tc>
        <w:tc>
          <w:tcPr>
            <w:tcW w:w="7260" w:type="dxa"/>
          </w:tcPr>
          <w:p w14:paraId="1B48101B" w14:textId="266058B3" w:rsidR="00387C0F" w:rsidRPr="00387C0F" w:rsidRDefault="00387C0F" w:rsidP="000168E5">
            <w:pPr>
              <w:widowControl w:val="0"/>
              <w:rPr>
                <w:rFonts w:ascii="Verdana" w:hAnsi="Verdana"/>
                <w:sz w:val="20"/>
              </w:rPr>
            </w:pPr>
            <w:proofErr w:type="spellStart"/>
            <w:r w:rsidRPr="00387C0F">
              <w:rPr>
                <w:rFonts w:ascii="Verdana" w:hAnsi="Verdana"/>
                <w:sz w:val="20"/>
              </w:rPr>
              <w:t>Jhoney</w:t>
            </w:r>
            <w:proofErr w:type="spellEnd"/>
          </w:p>
        </w:tc>
      </w:tr>
      <w:tr w:rsidR="00387C0F" w14:paraId="73CA99DE" w14:textId="77777777" w:rsidTr="00387C0F">
        <w:tc>
          <w:tcPr>
            <w:tcW w:w="1760" w:type="dxa"/>
          </w:tcPr>
          <w:p w14:paraId="7E3BDA8C" w14:textId="0E26545B" w:rsidR="00387C0F" w:rsidRPr="00387C0F" w:rsidRDefault="00387C0F" w:rsidP="000168E5">
            <w:pPr>
              <w:widowControl w:val="0"/>
              <w:rPr>
                <w:rFonts w:ascii="Verdana" w:hAnsi="Verdana"/>
                <w:b/>
                <w:bCs/>
                <w:sz w:val="20"/>
              </w:rPr>
            </w:pPr>
            <w:r w:rsidRPr="00387C0F">
              <w:rPr>
                <w:rFonts w:ascii="Verdana" w:hAnsi="Verdana"/>
                <w:sz w:val="20"/>
              </w:rPr>
              <w:t>Domain</w:t>
            </w:r>
          </w:p>
        </w:tc>
        <w:tc>
          <w:tcPr>
            <w:tcW w:w="7260" w:type="dxa"/>
          </w:tcPr>
          <w:p w14:paraId="593C27AA" w14:textId="003DDF62" w:rsidR="00387C0F" w:rsidRPr="00387C0F" w:rsidRDefault="00387C0F" w:rsidP="000168E5">
            <w:pPr>
              <w:widowControl w:val="0"/>
              <w:rPr>
                <w:rFonts w:ascii="Verdana" w:hAnsi="Verdana"/>
                <w:b/>
                <w:bCs/>
                <w:sz w:val="20"/>
              </w:rPr>
            </w:pPr>
            <w:r w:rsidRPr="00387C0F">
              <w:rPr>
                <w:rFonts w:ascii="Verdana" w:hAnsi="Verdana"/>
                <w:sz w:val="20"/>
              </w:rPr>
              <w:t>Product E–Commerce (Product Enquiry).</w:t>
            </w:r>
          </w:p>
        </w:tc>
      </w:tr>
      <w:tr w:rsidR="007248DE" w14:paraId="0621A618" w14:textId="77777777" w:rsidTr="00387C0F">
        <w:tc>
          <w:tcPr>
            <w:tcW w:w="1760" w:type="dxa"/>
          </w:tcPr>
          <w:p w14:paraId="5053F70F" w14:textId="3D9E7590" w:rsidR="007248DE" w:rsidRPr="00387C0F" w:rsidRDefault="007248DE" w:rsidP="007248DE">
            <w:pPr>
              <w:widowControl w:val="0"/>
              <w:rPr>
                <w:rFonts w:ascii="Verdana" w:hAnsi="Verdana"/>
                <w:sz w:val="20"/>
              </w:rPr>
            </w:pPr>
            <w:r w:rsidRPr="00387C0F">
              <w:rPr>
                <w:rFonts w:ascii="Verdana" w:hAnsi="Verdana"/>
                <w:sz w:val="20"/>
              </w:rPr>
              <w:t>Skill / Tools</w:t>
            </w:r>
          </w:p>
        </w:tc>
        <w:tc>
          <w:tcPr>
            <w:tcW w:w="7260" w:type="dxa"/>
          </w:tcPr>
          <w:p w14:paraId="4039D809" w14:textId="41644D4E" w:rsidR="007248DE" w:rsidRPr="00387C0F" w:rsidRDefault="007248DE" w:rsidP="007248DE">
            <w:pPr>
              <w:widowControl w:val="0"/>
              <w:rPr>
                <w:rFonts w:ascii="Verdana" w:hAnsi="Verdana"/>
                <w:b/>
                <w:bCs/>
                <w:sz w:val="20"/>
              </w:rPr>
            </w:pPr>
            <w:r w:rsidRPr="00387C0F">
              <w:rPr>
                <w:rFonts w:ascii="Verdana" w:hAnsi="Verdana"/>
                <w:sz w:val="20"/>
              </w:rPr>
              <w:t>Angula</w:t>
            </w:r>
            <w:r w:rsidR="00512FBA">
              <w:rPr>
                <w:rFonts w:ascii="Verdana" w:hAnsi="Verdana"/>
                <w:sz w:val="20"/>
              </w:rPr>
              <w:t>r</w:t>
            </w:r>
            <w:r w:rsidRPr="00387C0F">
              <w:rPr>
                <w:rFonts w:ascii="Verdana" w:hAnsi="Verdana"/>
                <w:sz w:val="20"/>
              </w:rPr>
              <w:t xml:space="preserve">, </w:t>
            </w:r>
            <w:proofErr w:type="spellStart"/>
            <w:r w:rsidR="00E110B9">
              <w:rPr>
                <w:rFonts w:ascii="Verdana" w:hAnsi="Verdana"/>
                <w:sz w:val="20"/>
              </w:rPr>
              <w:t>NG</w:t>
            </w:r>
            <w:r w:rsidR="00E110B9" w:rsidRPr="00645F5E">
              <w:rPr>
                <w:rFonts w:ascii="Verdana" w:hAnsi="Verdana"/>
                <w:sz w:val="20"/>
              </w:rPr>
              <w:t>Bootstrap</w:t>
            </w:r>
            <w:proofErr w:type="spellEnd"/>
            <w:r w:rsidR="00E110B9">
              <w:rPr>
                <w:rFonts w:ascii="Verdana" w:hAnsi="Verdana"/>
                <w:sz w:val="20"/>
              </w:rPr>
              <w:t xml:space="preserve">, </w:t>
            </w:r>
            <w:r w:rsidR="00415B78">
              <w:rPr>
                <w:rFonts w:ascii="Verdana" w:hAnsi="Verdana"/>
                <w:sz w:val="20"/>
              </w:rPr>
              <w:t xml:space="preserve">Scroll Magic, </w:t>
            </w:r>
            <w:r w:rsidR="00415B78" w:rsidRPr="00387C0F">
              <w:rPr>
                <w:rFonts w:ascii="Verdana" w:hAnsi="Verdana"/>
                <w:sz w:val="20"/>
              </w:rPr>
              <w:t>Angular Material</w:t>
            </w:r>
            <w:r w:rsidR="00415B78">
              <w:rPr>
                <w:rFonts w:ascii="Verdana" w:hAnsi="Verdana"/>
                <w:sz w:val="20"/>
              </w:rPr>
              <w:t xml:space="preserve"> </w:t>
            </w:r>
          </w:p>
        </w:tc>
      </w:tr>
    </w:tbl>
    <w:p w14:paraId="040E6C25" w14:textId="77777777" w:rsidR="000168E5" w:rsidRPr="00585B7D" w:rsidRDefault="000168E5" w:rsidP="000168E5">
      <w:pPr>
        <w:widowControl w:val="0"/>
        <w:rPr>
          <w:rFonts w:ascii="Verdana" w:hAnsi="Verdana"/>
          <w:b/>
          <w:bCs/>
          <w:sz w:val="21"/>
          <w:szCs w:val="21"/>
        </w:rPr>
      </w:pPr>
    </w:p>
    <w:p w14:paraId="38577872" w14:textId="77777777" w:rsidR="000168E5" w:rsidRPr="00585B7D" w:rsidRDefault="000168E5" w:rsidP="004075C5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>Project Description:</w:t>
      </w:r>
    </w:p>
    <w:p w14:paraId="3D84E7FE" w14:textId="4D10F523" w:rsidR="000168E5" w:rsidRPr="004075C5" w:rsidRDefault="000168E5" w:rsidP="004075C5">
      <w:pPr>
        <w:widowControl w:val="0"/>
        <w:spacing w:line="276" w:lineRule="auto"/>
        <w:rPr>
          <w:rFonts w:ascii="Verdana" w:hAnsi="Verdana"/>
          <w:sz w:val="20"/>
        </w:rPr>
      </w:pPr>
      <w:proofErr w:type="spellStart"/>
      <w:r w:rsidRPr="004075C5">
        <w:rPr>
          <w:rFonts w:ascii="Verdana" w:hAnsi="Verdana"/>
          <w:sz w:val="20"/>
        </w:rPr>
        <w:t>Jhoney</w:t>
      </w:r>
      <w:proofErr w:type="spellEnd"/>
      <w:r w:rsidRPr="004075C5">
        <w:rPr>
          <w:rFonts w:ascii="Verdana" w:hAnsi="Verdana"/>
          <w:sz w:val="20"/>
        </w:rPr>
        <w:t xml:space="preserve"> is an product sell e-commerce mainly focusing on selling products</w:t>
      </w:r>
      <w:r w:rsidR="00126D4A" w:rsidRPr="004075C5">
        <w:rPr>
          <w:rFonts w:ascii="Verdana" w:hAnsi="Verdana"/>
          <w:sz w:val="20"/>
        </w:rPr>
        <w:t xml:space="preserve"> </w:t>
      </w:r>
      <w:r w:rsidRPr="004075C5">
        <w:rPr>
          <w:rFonts w:ascii="Verdana" w:hAnsi="Verdana"/>
          <w:sz w:val="20"/>
        </w:rPr>
        <w:t xml:space="preserve">like healthy natural items </w:t>
      </w:r>
      <w:proofErr w:type="gramStart"/>
      <w:r w:rsidRPr="004075C5">
        <w:rPr>
          <w:rFonts w:ascii="Verdana" w:hAnsi="Verdana"/>
          <w:sz w:val="20"/>
        </w:rPr>
        <w:t>like  honey</w:t>
      </w:r>
      <w:proofErr w:type="gramEnd"/>
      <w:r w:rsidRPr="004075C5">
        <w:rPr>
          <w:rFonts w:ascii="Verdana" w:hAnsi="Verdana"/>
          <w:sz w:val="20"/>
        </w:rPr>
        <w:t xml:space="preserve"> and pulses product and this website not only limited to these items. E-</w:t>
      </w:r>
      <w:proofErr w:type="gramStart"/>
      <w:r w:rsidRPr="004075C5">
        <w:rPr>
          <w:rFonts w:ascii="Verdana" w:hAnsi="Verdana"/>
          <w:color w:val="000000"/>
          <w:sz w:val="20"/>
        </w:rPr>
        <w:t>Commerce</w:t>
      </w:r>
      <w:r w:rsidRPr="004075C5">
        <w:rPr>
          <w:rFonts w:ascii="Verdana" w:hAnsi="Verdana"/>
          <w:sz w:val="20"/>
        </w:rPr>
        <w:t>(</w:t>
      </w:r>
      <w:proofErr w:type="gramEnd"/>
      <w:r w:rsidRPr="004075C5">
        <w:rPr>
          <w:rFonts w:ascii="Verdana" w:hAnsi="Verdana"/>
          <w:sz w:val="20"/>
        </w:rPr>
        <w:t>Product Enquiry)</w:t>
      </w:r>
      <w:r w:rsidR="00FB142F" w:rsidRPr="004075C5">
        <w:rPr>
          <w:rFonts w:ascii="Verdana" w:hAnsi="Verdana"/>
          <w:sz w:val="20"/>
        </w:rPr>
        <w:t>.</w:t>
      </w:r>
    </w:p>
    <w:p w14:paraId="6723D4D5" w14:textId="77777777" w:rsidR="00387C0F" w:rsidRDefault="00387C0F" w:rsidP="000168E5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</w:p>
    <w:p w14:paraId="52587260" w14:textId="1CCFB372" w:rsidR="000168E5" w:rsidRPr="00585B7D" w:rsidRDefault="000168E5" w:rsidP="000168E5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 xml:space="preserve">Responsibilities: </w:t>
      </w:r>
    </w:p>
    <w:p w14:paraId="2628B4A7" w14:textId="523870D9" w:rsidR="000168E5" w:rsidRPr="004075C5" w:rsidRDefault="000168E5" w:rsidP="004075C5">
      <w:pPr>
        <w:pStyle w:val="chtxt"/>
        <w:numPr>
          <w:ilvl w:val="0"/>
          <w:numId w:val="5"/>
        </w:numPr>
        <w:tabs>
          <w:tab w:val="left" w:pos="2160"/>
        </w:tabs>
        <w:suppressAutoHyphens w:val="0"/>
        <w:spacing w:before="0" w:after="0" w:line="360" w:lineRule="auto"/>
        <w:rPr>
          <w:sz w:val="20"/>
        </w:rPr>
      </w:pPr>
      <w:r w:rsidRPr="004075C5">
        <w:rPr>
          <w:sz w:val="20"/>
        </w:rPr>
        <w:t xml:space="preserve">Involving in </w:t>
      </w:r>
      <w:r w:rsidR="00F16644" w:rsidRPr="00645F5E">
        <w:rPr>
          <w:bCs/>
          <w:sz w:val="20"/>
        </w:rPr>
        <w:t>Front End Develop</w:t>
      </w:r>
      <w:r w:rsidR="00EA0CFF">
        <w:rPr>
          <w:bCs/>
          <w:sz w:val="20"/>
        </w:rPr>
        <w:t>ment</w:t>
      </w:r>
      <w:r w:rsidR="00F16644" w:rsidRPr="004075C5">
        <w:rPr>
          <w:sz w:val="20"/>
        </w:rPr>
        <w:t xml:space="preserve"> </w:t>
      </w:r>
      <w:r w:rsidRPr="004075C5">
        <w:rPr>
          <w:sz w:val="20"/>
        </w:rPr>
        <w:t>both site and admin panel.</w:t>
      </w:r>
    </w:p>
    <w:p w14:paraId="02A7341A" w14:textId="795B44E9" w:rsidR="000168E5" w:rsidRPr="004075C5" w:rsidRDefault="000168E5" w:rsidP="004075C5">
      <w:pPr>
        <w:pStyle w:val="chtxt"/>
        <w:numPr>
          <w:ilvl w:val="0"/>
          <w:numId w:val="5"/>
        </w:numPr>
        <w:tabs>
          <w:tab w:val="left" w:pos="2160"/>
        </w:tabs>
        <w:suppressAutoHyphens w:val="0"/>
        <w:spacing w:before="0" w:after="0" w:line="360" w:lineRule="auto"/>
        <w:rPr>
          <w:sz w:val="20"/>
        </w:rPr>
      </w:pPr>
      <w:r w:rsidRPr="004075C5">
        <w:rPr>
          <w:sz w:val="20"/>
        </w:rPr>
        <w:t xml:space="preserve">Involving in adding third party libraries like </w:t>
      </w:r>
      <w:proofErr w:type="spellStart"/>
      <w:r w:rsidRPr="004075C5">
        <w:rPr>
          <w:sz w:val="20"/>
        </w:rPr>
        <w:t>gsap</w:t>
      </w:r>
      <w:proofErr w:type="spellEnd"/>
      <w:r w:rsidRPr="004075C5">
        <w:rPr>
          <w:sz w:val="20"/>
        </w:rPr>
        <w:t xml:space="preserve"> and scroll magic</w:t>
      </w:r>
      <w:r w:rsidR="003B67F9">
        <w:rPr>
          <w:sz w:val="20"/>
        </w:rPr>
        <w:t xml:space="preserve"> functionality for user interaction</w:t>
      </w:r>
      <w:r w:rsidRPr="004075C5">
        <w:rPr>
          <w:sz w:val="20"/>
        </w:rPr>
        <w:t>.</w:t>
      </w:r>
    </w:p>
    <w:p w14:paraId="63867D38" w14:textId="77777777" w:rsidR="000168E5" w:rsidRPr="004075C5" w:rsidRDefault="000168E5" w:rsidP="004075C5">
      <w:pPr>
        <w:pStyle w:val="chtxt"/>
        <w:numPr>
          <w:ilvl w:val="0"/>
          <w:numId w:val="5"/>
        </w:numPr>
        <w:tabs>
          <w:tab w:val="left" w:pos="2160"/>
        </w:tabs>
        <w:suppressAutoHyphens w:val="0"/>
        <w:spacing w:before="0" w:after="0" w:line="360" w:lineRule="auto"/>
        <w:rPr>
          <w:sz w:val="20"/>
        </w:rPr>
      </w:pPr>
      <w:r w:rsidRPr="004075C5">
        <w:rPr>
          <w:sz w:val="20"/>
        </w:rPr>
        <w:t xml:space="preserve">Getting json data from express </w:t>
      </w:r>
      <w:proofErr w:type="spellStart"/>
      <w:r w:rsidRPr="004075C5">
        <w:rPr>
          <w:sz w:val="20"/>
        </w:rPr>
        <w:t>api</w:t>
      </w:r>
      <w:proofErr w:type="spellEnd"/>
      <w:r w:rsidRPr="004075C5">
        <w:rPr>
          <w:sz w:val="20"/>
        </w:rPr>
        <w:t xml:space="preserve"> and bind it to angular application.</w:t>
      </w:r>
    </w:p>
    <w:p w14:paraId="397EBAE4" w14:textId="25CB4692" w:rsidR="000168E5" w:rsidRDefault="000168E5" w:rsidP="004075C5">
      <w:pPr>
        <w:pStyle w:val="chtxt"/>
        <w:numPr>
          <w:ilvl w:val="0"/>
          <w:numId w:val="5"/>
        </w:numPr>
        <w:tabs>
          <w:tab w:val="left" w:pos="2160"/>
        </w:tabs>
        <w:suppressAutoHyphens w:val="0"/>
        <w:spacing w:before="0" w:after="0" w:line="276" w:lineRule="auto"/>
        <w:rPr>
          <w:sz w:val="20"/>
        </w:rPr>
      </w:pPr>
      <w:r w:rsidRPr="004075C5">
        <w:rPr>
          <w:sz w:val="20"/>
        </w:rPr>
        <w:t xml:space="preserve">Working on </w:t>
      </w:r>
      <w:r w:rsidR="00433959">
        <w:rPr>
          <w:sz w:val="20"/>
        </w:rPr>
        <w:t>home, product, cart, accounts module in website level.</w:t>
      </w:r>
    </w:p>
    <w:p w14:paraId="2E339385" w14:textId="431F2EE0" w:rsidR="00433959" w:rsidRPr="004075C5" w:rsidRDefault="00433959" w:rsidP="004075C5">
      <w:pPr>
        <w:pStyle w:val="chtxt"/>
        <w:numPr>
          <w:ilvl w:val="0"/>
          <w:numId w:val="5"/>
        </w:numPr>
        <w:tabs>
          <w:tab w:val="left" w:pos="2160"/>
        </w:tabs>
        <w:suppressAutoHyphens w:val="0"/>
        <w:spacing w:before="0" w:after="0" w:line="276" w:lineRule="auto"/>
        <w:rPr>
          <w:sz w:val="20"/>
        </w:rPr>
      </w:pPr>
      <w:r>
        <w:rPr>
          <w:sz w:val="20"/>
        </w:rPr>
        <w:t xml:space="preserve">Working on item master, order master, stock </w:t>
      </w:r>
      <w:proofErr w:type="spellStart"/>
      <w:r>
        <w:rPr>
          <w:sz w:val="20"/>
        </w:rPr>
        <w:t>maintance</w:t>
      </w:r>
      <w:proofErr w:type="spellEnd"/>
      <w:r>
        <w:rPr>
          <w:sz w:val="20"/>
        </w:rPr>
        <w:t xml:space="preserve"> module</w:t>
      </w:r>
      <w:r w:rsidR="005D4496">
        <w:rPr>
          <w:sz w:val="20"/>
        </w:rPr>
        <w:t xml:space="preserve"> in admin level</w:t>
      </w:r>
      <w:r w:rsidR="00294941">
        <w:rPr>
          <w:sz w:val="20"/>
        </w:rPr>
        <w:t>.</w:t>
      </w:r>
    </w:p>
    <w:p w14:paraId="299524E6" w14:textId="77777777" w:rsidR="006F20BB" w:rsidRPr="00071C88" w:rsidRDefault="006F20BB" w:rsidP="00071C88">
      <w:pPr>
        <w:pStyle w:val="ListParagraph"/>
        <w:widowControl w:val="0"/>
        <w:ind w:left="360"/>
        <w:rPr>
          <w:rFonts w:ascii="Verdana" w:hAnsi="Verdana"/>
          <w:b/>
          <w:caps/>
          <w:sz w:val="21"/>
          <w:szCs w:val="21"/>
        </w:rPr>
      </w:pPr>
    </w:p>
    <w:p w14:paraId="721B7756" w14:textId="7E4DCC95" w:rsidR="00480446" w:rsidRPr="00326CBF" w:rsidRDefault="000107DB" w:rsidP="003755EC">
      <w:pPr>
        <w:pStyle w:val="ListParagraph"/>
        <w:widowControl w:val="0"/>
        <w:numPr>
          <w:ilvl w:val="0"/>
          <w:numId w:val="2"/>
        </w:numPr>
        <w:rPr>
          <w:rFonts w:ascii="Verdana" w:hAnsi="Verdana"/>
          <w:b/>
          <w:caps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 xml:space="preserve"> </w:t>
      </w:r>
      <w:r w:rsidR="00480446" w:rsidRPr="00585B7D">
        <w:rPr>
          <w:rFonts w:ascii="Verdana" w:hAnsi="Verdana"/>
          <w:b/>
          <w:sz w:val="21"/>
          <w:szCs w:val="21"/>
        </w:rPr>
        <w:t>LIC INTERNATIONAL UAE</w:t>
      </w:r>
    </w:p>
    <w:p w14:paraId="03F7DB58" w14:textId="77777777" w:rsidR="00326CBF" w:rsidRPr="00326CBF" w:rsidRDefault="00326CBF" w:rsidP="00326CBF">
      <w:pPr>
        <w:widowControl w:val="0"/>
        <w:rPr>
          <w:rFonts w:ascii="Verdana" w:hAnsi="Verdana"/>
          <w:b/>
          <w:caps/>
          <w:sz w:val="21"/>
          <w:szCs w:val="21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20"/>
        <w:gridCol w:w="6600"/>
      </w:tblGrid>
      <w:tr w:rsidR="00326CBF" w14:paraId="11374F3A" w14:textId="77777777" w:rsidTr="00326CBF">
        <w:tc>
          <w:tcPr>
            <w:tcW w:w="2420" w:type="dxa"/>
          </w:tcPr>
          <w:p w14:paraId="5E53A488" w14:textId="2FD43F24" w:rsidR="00326CBF" w:rsidRPr="00326CBF" w:rsidRDefault="00326CBF" w:rsidP="00326CBF">
            <w:pPr>
              <w:widowControl w:val="0"/>
              <w:spacing w:line="276" w:lineRule="auto"/>
              <w:jc w:val="left"/>
              <w:rPr>
                <w:rFonts w:ascii="Verdana" w:hAnsi="Verdana"/>
                <w:sz w:val="20"/>
              </w:rPr>
            </w:pPr>
            <w:r w:rsidRPr="00326CBF">
              <w:rPr>
                <w:rFonts w:ascii="Verdana" w:hAnsi="Verdana"/>
                <w:sz w:val="20"/>
              </w:rPr>
              <w:t>Company</w:t>
            </w:r>
          </w:p>
        </w:tc>
        <w:tc>
          <w:tcPr>
            <w:tcW w:w="6600" w:type="dxa"/>
          </w:tcPr>
          <w:p w14:paraId="49DBD2EB" w14:textId="5D4C444D" w:rsidR="00326CBF" w:rsidRPr="00326CBF" w:rsidRDefault="00326CBF" w:rsidP="00326CBF">
            <w:pPr>
              <w:widowControl w:val="0"/>
              <w:spacing w:line="276" w:lineRule="auto"/>
              <w:rPr>
                <w:rFonts w:ascii="Verdana" w:hAnsi="Verdana"/>
                <w:sz w:val="20"/>
              </w:rPr>
            </w:pPr>
            <w:r w:rsidRPr="00326CBF">
              <w:rPr>
                <w:rFonts w:ascii="Verdana" w:hAnsi="Verdana"/>
                <w:sz w:val="20"/>
              </w:rPr>
              <w:t xml:space="preserve">Dreams Creators </w:t>
            </w:r>
            <w:proofErr w:type="spellStart"/>
            <w:r w:rsidRPr="00326CBF">
              <w:rPr>
                <w:rFonts w:ascii="Verdana" w:hAnsi="Verdana"/>
                <w:sz w:val="20"/>
              </w:rPr>
              <w:t>pvt</w:t>
            </w:r>
            <w:proofErr w:type="spellEnd"/>
            <w:r w:rsidRPr="00326CBF">
              <w:rPr>
                <w:rFonts w:ascii="Verdana" w:hAnsi="Verdana"/>
                <w:sz w:val="20"/>
              </w:rPr>
              <w:t xml:space="preserve"> ltd.</w:t>
            </w:r>
          </w:p>
        </w:tc>
      </w:tr>
      <w:tr w:rsidR="001A3F3D" w14:paraId="2167A641" w14:textId="77777777" w:rsidTr="00326CBF">
        <w:tc>
          <w:tcPr>
            <w:tcW w:w="2420" w:type="dxa"/>
          </w:tcPr>
          <w:p w14:paraId="2871BE51" w14:textId="17CCFA01" w:rsidR="001A3F3D" w:rsidRPr="00326CBF" w:rsidRDefault="00326CBF" w:rsidP="00326CBF">
            <w:pPr>
              <w:widowControl w:val="0"/>
              <w:spacing w:line="276" w:lineRule="auto"/>
              <w:rPr>
                <w:rFonts w:ascii="Verdana" w:hAnsi="Verdana" w:cstheme="minorBidi"/>
                <w:color w:val="000000"/>
                <w:sz w:val="20"/>
              </w:rPr>
            </w:pPr>
            <w:r w:rsidRPr="00326CBF">
              <w:rPr>
                <w:rFonts w:ascii="Verdana" w:hAnsi="Verdana"/>
                <w:sz w:val="20"/>
              </w:rPr>
              <w:t>Client</w:t>
            </w:r>
          </w:p>
        </w:tc>
        <w:tc>
          <w:tcPr>
            <w:tcW w:w="6600" w:type="dxa"/>
          </w:tcPr>
          <w:p w14:paraId="2E9EE944" w14:textId="19450B02" w:rsidR="001A3F3D" w:rsidRPr="00326CBF" w:rsidRDefault="00326CBF" w:rsidP="00326CBF">
            <w:pPr>
              <w:widowControl w:val="0"/>
              <w:spacing w:line="276" w:lineRule="auto"/>
              <w:rPr>
                <w:rFonts w:ascii="Verdana" w:hAnsi="Verdana" w:cstheme="minorBidi"/>
                <w:color w:val="000000"/>
                <w:sz w:val="20"/>
              </w:rPr>
            </w:pPr>
            <w:r w:rsidRPr="00326CBF">
              <w:rPr>
                <w:rFonts w:ascii="Verdana" w:hAnsi="Verdana"/>
                <w:sz w:val="20"/>
              </w:rPr>
              <w:t>Lic</w:t>
            </w:r>
          </w:p>
        </w:tc>
      </w:tr>
      <w:tr w:rsidR="001A3F3D" w14:paraId="18F2682D" w14:textId="77777777" w:rsidTr="00326CBF">
        <w:tc>
          <w:tcPr>
            <w:tcW w:w="2420" w:type="dxa"/>
          </w:tcPr>
          <w:p w14:paraId="2061C935" w14:textId="142498F2" w:rsidR="001A3F3D" w:rsidRPr="00326CBF" w:rsidRDefault="00326CBF" w:rsidP="00326CBF">
            <w:pPr>
              <w:widowControl w:val="0"/>
              <w:spacing w:line="276" w:lineRule="auto"/>
              <w:rPr>
                <w:rFonts w:ascii="Verdana" w:hAnsi="Verdana" w:cstheme="minorBidi"/>
                <w:color w:val="000000"/>
                <w:sz w:val="20"/>
              </w:rPr>
            </w:pPr>
            <w:r w:rsidRPr="00326CBF">
              <w:rPr>
                <w:rFonts w:ascii="Verdana" w:hAnsi="Verdana"/>
                <w:sz w:val="20"/>
              </w:rPr>
              <w:t>Domain</w:t>
            </w:r>
          </w:p>
        </w:tc>
        <w:tc>
          <w:tcPr>
            <w:tcW w:w="6600" w:type="dxa"/>
          </w:tcPr>
          <w:p w14:paraId="6270B591" w14:textId="42D474C1" w:rsidR="001A3F3D" w:rsidRPr="00326CBF" w:rsidRDefault="00677900" w:rsidP="00326CBF">
            <w:pPr>
              <w:widowControl w:val="0"/>
              <w:spacing w:line="276" w:lineRule="auto"/>
              <w:rPr>
                <w:rFonts w:ascii="Verdana" w:hAnsi="Verdana" w:cstheme="minorBidi"/>
                <w:color w:val="000000"/>
                <w:sz w:val="20"/>
              </w:rPr>
            </w:pPr>
            <w:r>
              <w:rPr>
                <w:rFonts w:ascii="Verdana" w:hAnsi="Verdana"/>
                <w:sz w:val="20"/>
              </w:rPr>
              <w:t>Insurance</w:t>
            </w:r>
          </w:p>
        </w:tc>
      </w:tr>
      <w:tr w:rsidR="00326CBF" w14:paraId="4401F27D" w14:textId="77777777" w:rsidTr="00326CBF">
        <w:tc>
          <w:tcPr>
            <w:tcW w:w="2420" w:type="dxa"/>
          </w:tcPr>
          <w:p w14:paraId="4385B66B" w14:textId="59CBCEB2" w:rsidR="00326CBF" w:rsidRPr="00326CBF" w:rsidRDefault="00326CBF" w:rsidP="00326CBF">
            <w:pPr>
              <w:widowControl w:val="0"/>
              <w:spacing w:line="276" w:lineRule="auto"/>
              <w:rPr>
                <w:rFonts w:ascii="Verdana" w:hAnsi="Verdana" w:cstheme="minorBidi"/>
                <w:color w:val="000000"/>
                <w:sz w:val="20"/>
              </w:rPr>
            </w:pPr>
            <w:r w:rsidRPr="00326CBF">
              <w:rPr>
                <w:rFonts w:ascii="Verdana" w:hAnsi="Verdana"/>
                <w:sz w:val="20"/>
              </w:rPr>
              <w:t>Skill / Tools</w:t>
            </w:r>
          </w:p>
        </w:tc>
        <w:tc>
          <w:tcPr>
            <w:tcW w:w="6600" w:type="dxa"/>
          </w:tcPr>
          <w:p w14:paraId="7BB403C7" w14:textId="36D896E6" w:rsidR="00326CBF" w:rsidRPr="00326CBF" w:rsidRDefault="00326CBF" w:rsidP="00326CBF">
            <w:pPr>
              <w:widowControl w:val="0"/>
              <w:spacing w:line="276" w:lineRule="auto"/>
              <w:rPr>
                <w:rFonts w:ascii="Verdana" w:hAnsi="Verdana" w:cstheme="minorBidi"/>
                <w:color w:val="000000"/>
                <w:sz w:val="20"/>
              </w:rPr>
            </w:pPr>
            <w:r w:rsidRPr="00326CBF">
              <w:rPr>
                <w:rFonts w:ascii="Verdana" w:hAnsi="Verdana"/>
                <w:iCs/>
                <w:sz w:val="20"/>
              </w:rPr>
              <w:t>Html5, Css3, Bootstra</w:t>
            </w:r>
            <w:r w:rsidR="00FD2BB0">
              <w:rPr>
                <w:rFonts w:ascii="Verdana" w:hAnsi="Verdana"/>
                <w:iCs/>
                <w:sz w:val="20"/>
              </w:rPr>
              <w:t>p</w:t>
            </w:r>
            <w:r w:rsidRPr="00326CBF">
              <w:rPr>
                <w:rFonts w:ascii="Verdana" w:hAnsi="Verdana" w:cstheme="majorBidi"/>
                <w:iCs/>
                <w:sz w:val="20"/>
              </w:rPr>
              <w:t>.</w:t>
            </w:r>
          </w:p>
        </w:tc>
      </w:tr>
    </w:tbl>
    <w:p w14:paraId="7C39C542" w14:textId="77777777" w:rsidR="008707EC" w:rsidRDefault="008707EC" w:rsidP="00DC1C7A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</w:p>
    <w:p w14:paraId="1D72F736" w14:textId="77777777" w:rsidR="006F20BB" w:rsidRDefault="006F20BB" w:rsidP="00DC1C7A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</w:p>
    <w:p w14:paraId="6477E448" w14:textId="59B55B0D" w:rsidR="00480446" w:rsidRPr="00585B7D" w:rsidRDefault="00480446" w:rsidP="00DC1C7A">
      <w:pPr>
        <w:widowControl w:val="0"/>
        <w:spacing w:line="276" w:lineRule="auto"/>
        <w:rPr>
          <w:rFonts w:ascii="Verdana" w:hAnsi="Verdana"/>
          <w:b/>
          <w:bCs/>
          <w:sz w:val="21"/>
          <w:szCs w:val="21"/>
        </w:rPr>
      </w:pPr>
      <w:r w:rsidRPr="00585B7D">
        <w:rPr>
          <w:rFonts w:ascii="Verdana" w:hAnsi="Verdana"/>
          <w:b/>
          <w:bCs/>
          <w:sz w:val="21"/>
          <w:szCs w:val="21"/>
        </w:rPr>
        <w:t xml:space="preserve">Responsibilities: </w:t>
      </w:r>
    </w:p>
    <w:p w14:paraId="667D852E" w14:textId="77777777" w:rsidR="00480446" w:rsidRPr="00FA113F" w:rsidRDefault="00480446" w:rsidP="00FA113F">
      <w:pPr>
        <w:pStyle w:val="chtxt"/>
        <w:numPr>
          <w:ilvl w:val="0"/>
          <w:numId w:val="8"/>
        </w:numPr>
        <w:tabs>
          <w:tab w:val="left" w:pos="2160"/>
        </w:tabs>
        <w:suppressAutoHyphens w:val="0"/>
        <w:spacing w:before="0" w:after="0" w:line="276" w:lineRule="auto"/>
        <w:jc w:val="left"/>
        <w:rPr>
          <w:sz w:val="20"/>
        </w:rPr>
      </w:pPr>
      <w:r w:rsidRPr="00FA113F">
        <w:rPr>
          <w:sz w:val="20"/>
        </w:rPr>
        <w:t>Involving in Front End Development.</w:t>
      </w:r>
    </w:p>
    <w:p w14:paraId="6FBB9528" w14:textId="2312E2DE" w:rsidR="00EB3C9C" w:rsidRPr="00FA113F" w:rsidRDefault="00480446" w:rsidP="00FA113F">
      <w:pPr>
        <w:pStyle w:val="chtxt"/>
        <w:numPr>
          <w:ilvl w:val="0"/>
          <w:numId w:val="8"/>
        </w:numPr>
        <w:tabs>
          <w:tab w:val="left" w:pos="2160"/>
        </w:tabs>
        <w:suppressAutoHyphens w:val="0"/>
        <w:spacing w:before="0" w:after="0" w:line="276" w:lineRule="auto"/>
        <w:jc w:val="left"/>
        <w:rPr>
          <w:sz w:val="20"/>
        </w:rPr>
      </w:pPr>
      <w:r w:rsidRPr="00FA113F">
        <w:rPr>
          <w:sz w:val="20"/>
        </w:rPr>
        <w:t>Maintenance of Application UI</w:t>
      </w:r>
      <w:r w:rsidR="003B3814" w:rsidRPr="00FA113F">
        <w:rPr>
          <w:sz w:val="20"/>
        </w:rPr>
        <w:t xml:space="preserve"> </w:t>
      </w:r>
      <w:r w:rsidRPr="00FA113F">
        <w:rPr>
          <w:sz w:val="20"/>
        </w:rPr>
        <w:t>and</w:t>
      </w:r>
      <w:r w:rsidR="00B10548" w:rsidRPr="00FA113F">
        <w:rPr>
          <w:sz w:val="20"/>
        </w:rPr>
        <w:t xml:space="preserve"> their</w:t>
      </w:r>
      <w:r w:rsidRPr="00FA113F">
        <w:rPr>
          <w:sz w:val="20"/>
        </w:rPr>
        <w:t xml:space="preserve"> enhancements</w:t>
      </w:r>
      <w:r w:rsidR="00B10548" w:rsidRPr="00FA113F">
        <w:rPr>
          <w:sz w:val="20"/>
        </w:rPr>
        <w:t xml:space="preserve"> according to client request</w:t>
      </w:r>
      <w:r w:rsidRPr="00FA113F">
        <w:rPr>
          <w:sz w:val="20"/>
        </w:rPr>
        <w:t>.</w:t>
      </w:r>
    </w:p>
    <w:p w14:paraId="0C7D10CE" w14:textId="77777777" w:rsidR="002D5F23" w:rsidRDefault="002D5F23" w:rsidP="007F0A0F">
      <w:pPr>
        <w:pStyle w:val="chtxt"/>
        <w:tabs>
          <w:tab w:val="left" w:pos="2160"/>
        </w:tabs>
        <w:suppressAutoHyphens w:val="0"/>
        <w:spacing w:before="0" w:after="0"/>
        <w:rPr>
          <w:sz w:val="20"/>
        </w:rPr>
      </w:pPr>
    </w:p>
    <w:p w14:paraId="1FAD0FFF" w14:textId="77777777" w:rsidR="00145C40" w:rsidRDefault="00145C40" w:rsidP="007F0A0F">
      <w:pPr>
        <w:pStyle w:val="chtxt"/>
        <w:tabs>
          <w:tab w:val="left" w:pos="2160"/>
        </w:tabs>
        <w:suppressAutoHyphens w:val="0"/>
        <w:spacing w:before="0" w:after="0"/>
        <w:rPr>
          <w:sz w:val="20"/>
        </w:rPr>
      </w:pPr>
    </w:p>
    <w:p w14:paraId="606805E3" w14:textId="77777777" w:rsidR="00145C40" w:rsidRPr="00585B7D" w:rsidRDefault="00145C40" w:rsidP="007F0A0F">
      <w:pPr>
        <w:pStyle w:val="chtxt"/>
        <w:tabs>
          <w:tab w:val="left" w:pos="2160"/>
        </w:tabs>
        <w:suppressAutoHyphens w:val="0"/>
        <w:spacing w:before="0" w:after="0"/>
        <w:rPr>
          <w:sz w:val="20"/>
        </w:rPr>
      </w:pPr>
    </w:p>
    <w:p w14:paraId="30C34902" w14:textId="77777777" w:rsidR="00DC3C4C" w:rsidRPr="00585B7D" w:rsidRDefault="00DC3C4C" w:rsidP="00DC3C4C">
      <w:pPr>
        <w:pStyle w:val="SectionTitle"/>
        <w:spacing w:before="0" w:after="240" w:line="276" w:lineRule="auto"/>
        <w:jc w:val="center"/>
        <w:rPr>
          <w:rFonts w:ascii="Verdana" w:hAnsi="Verdana"/>
          <w:b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>academic qualification</w:t>
      </w:r>
    </w:p>
    <w:p w14:paraId="4ED49D2E" w14:textId="77777777" w:rsidR="00DC3C4C" w:rsidRPr="003C5C48" w:rsidRDefault="00DC3C4C" w:rsidP="00DC3C4C">
      <w:pPr>
        <w:pStyle w:val="Achievement"/>
        <w:numPr>
          <w:ilvl w:val="0"/>
          <w:numId w:val="0"/>
        </w:numPr>
        <w:spacing w:before="120" w:after="0" w:line="276" w:lineRule="auto"/>
        <w:jc w:val="left"/>
        <w:rPr>
          <w:rFonts w:ascii="Verdana" w:hAnsi="Verdana"/>
          <w:sz w:val="20"/>
        </w:rPr>
      </w:pPr>
      <w:r w:rsidRPr="003C5C48">
        <w:rPr>
          <w:rFonts w:ascii="Verdana" w:hAnsi="Verdana"/>
          <w:sz w:val="20"/>
        </w:rPr>
        <w:t xml:space="preserve">B.E Electronics and communications in Kings College </w:t>
      </w:r>
      <w:proofErr w:type="gramStart"/>
      <w:r w:rsidRPr="003C5C48">
        <w:rPr>
          <w:rFonts w:ascii="Verdana" w:hAnsi="Verdana"/>
          <w:sz w:val="20"/>
        </w:rPr>
        <w:t>Of</w:t>
      </w:r>
      <w:proofErr w:type="gramEnd"/>
      <w:r w:rsidRPr="003C5C48">
        <w:rPr>
          <w:rFonts w:ascii="Verdana" w:hAnsi="Verdana"/>
          <w:sz w:val="20"/>
        </w:rPr>
        <w:t xml:space="preserve"> Engineering, Thanjavur.</w:t>
      </w:r>
    </w:p>
    <w:p w14:paraId="4D9EC42D" w14:textId="77777777" w:rsidR="00DC3C4C" w:rsidRPr="003C5C48" w:rsidRDefault="00DC3C4C" w:rsidP="00DC3C4C">
      <w:pPr>
        <w:pStyle w:val="Achievement"/>
        <w:numPr>
          <w:ilvl w:val="0"/>
          <w:numId w:val="0"/>
        </w:numPr>
        <w:tabs>
          <w:tab w:val="left" w:pos="1683"/>
        </w:tabs>
        <w:spacing w:after="0" w:line="276" w:lineRule="auto"/>
        <w:ind w:left="240" w:hanging="240"/>
        <w:jc w:val="left"/>
        <w:rPr>
          <w:rFonts w:ascii="Verdana" w:hAnsi="Verdana"/>
          <w:sz w:val="20"/>
        </w:rPr>
      </w:pPr>
      <w:r w:rsidRPr="003C5C48">
        <w:rPr>
          <w:rFonts w:ascii="Verdana" w:hAnsi="Verdana"/>
          <w:sz w:val="20"/>
        </w:rPr>
        <w:t>Period: (April 2013 Batch Passed out).</w:t>
      </w:r>
    </w:p>
    <w:p w14:paraId="14FB027D" w14:textId="7EA2FBD8" w:rsidR="003C5C48" w:rsidRPr="00326CBF" w:rsidRDefault="00DC3C4C" w:rsidP="00326CBF">
      <w:pPr>
        <w:pStyle w:val="Achievement"/>
        <w:numPr>
          <w:ilvl w:val="0"/>
          <w:numId w:val="0"/>
        </w:numPr>
        <w:tabs>
          <w:tab w:val="left" w:pos="1683"/>
        </w:tabs>
        <w:spacing w:after="0" w:line="276" w:lineRule="auto"/>
        <w:ind w:left="240" w:hanging="240"/>
        <w:jc w:val="left"/>
        <w:rPr>
          <w:rFonts w:ascii="Verdana" w:hAnsi="Verdana"/>
          <w:sz w:val="20"/>
        </w:rPr>
      </w:pPr>
      <w:r w:rsidRPr="003C5C48">
        <w:rPr>
          <w:rFonts w:ascii="Verdana" w:hAnsi="Verdana"/>
          <w:sz w:val="20"/>
        </w:rPr>
        <w:t>Score: 69%</w:t>
      </w:r>
    </w:p>
    <w:p w14:paraId="68AC5907" w14:textId="77777777" w:rsidR="003C5C48" w:rsidRDefault="003C5C48" w:rsidP="001D79A3">
      <w:pPr>
        <w:pStyle w:val="SectionTitle"/>
        <w:spacing w:before="0" w:line="276" w:lineRule="auto"/>
        <w:jc w:val="center"/>
        <w:rPr>
          <w:rFonts w:ascii="Verdana" w:hAnsi="Verdana"/>
          <w:b/>
          <w:sz w:val="21"/>
          <w:szCs w:val="21"/>
        </w:rPr>
      </w:pPr>
    </w:p>
    <w:p w14:paraId="66FA303A" w14:textId="0B94DB43" w:rsidR="008F5A8B" w:rsidRPr="00585B7D" w:rsidRDefault="008F5A8B" w:rsidP="001D79A3">
      <w:pPr>
        <w:pStyle w:val="SectionTitle"/>
        <w:spacing w:before="0" w:line="276" w:lineRule="auto"/>
        <w:jc w:val="center"/>
        <w:rPr>
          <w:rFonts w:ascii="Verdana" w:hAnsi="Verdana"/>
          <w:b/>
          <w:sz w:val="21"/>
          <w:szCs w:val="21"/>
        </w:rPr>
      </w:pPr>
      <w:r w:rsidRPr="00585B7D">
        <w:rPr>
          <w:rFonts w:ascii="Verdana" w:hAnsi="Verdana"/>
          <w:b/>
          <w:sz w:val="21"/>
          <w:szCs w:val="21"/>
        </w:rPr>
        <w:t>personal profile</w:t>
      </w:r>
    </w:p>
    <w:p w14:paraId="27191835" w14:textId="77777777" w:rsidR="00F605ED" w:rsidRPr="00585B7D" w:rsidRDefault="00F605ED" w:rsidP="001D79A3">
      <w:pPr>
        <w:pStyle w:val="Objective"/>
        <w:tabs>
          <w:tab w:val="left" w:pos="2160"/>
          <w:tab w:val="left" w:pos="2520"/>
        </w:tabs>
        <w:spacing w:before="0" w:after="0" w:line="276" w:lineRule="auto"/>
        <w:ind w:left="2520" w:hanging="2520"/>
        <w:jc w:val="left"/>
        <w:rPr>
          <w:rFonts w:ascii="Verdana" w:hAnsi="Verdana"/>
          <w:sz w:val="21"/>
          <w:szCs w:val="21"/>
        </w:rPr>
      </w:pPr>
    </w:p>
    <w:p w14:paraId="08C27BC1" w14:textId="40C2E57D" w:rsidR="008F5A8B" w:rsidRPr="007861B1" w:rsidRDefault="008F5A8B" w:rsidP="007861B1">
      <w:pPr>
        <w:pStyle w:val="Objective"/>
        <w:tabs>
          <w:tab w:val="left" w:pos="2520"/>
          <w:tab w:val="left" w:pos="2880"/>
        </w:tabs>
        <w:spacing w:before="0" w:after="0" w:line="360" w:lineRule="auto"/>
        <w:ind w:left="3240" w:hanging="2520"/>
        <w:jc w:val="left"/>
        <w:rPr>
          <w:rFonts w:ascii="Verdana" w:hAnsi="Verdana"/>
          <w:sz w:val="20"/>
        </w:rPr>
      </w:pPr>
      <w:r w:rsidRPr="007861B1">
        <w:rPr>
          <w:rFonts w:ascii="Verdana" w:hAnsi="Verdana"/>
          <w:sz w:val="20"/>
        </w:rPr>
        <w:t>Father’s Name</w:t>
      </w:r>
      <w:r w:rsidRPr="007861B1">
        <w:rPr>
          <w:rFonts w:ascii="Verdana" w:hAnsi="Verdana"/>
          <w:sz w:val="20"/>
        </w:rPr>
        <w:tab/>
      </w:r>
      <w:r w:rsidR="007861B1">
        <w:rPr>
          <w:rFonts w:ascii="Verdana" w:hAnsi="Verdana"/>
          <w:sz w:val="20"/>
        </w:rPr>
        <w:t xml:space="preserve">    </w:t>
      </w:r>
      <w:proofErr w:type="gramStart"/>
      <w:r w:rsidR="007861B1">
        <w:rPr>
          <w:rFonts w:ascii="Verdana" w:hAnsi="Verdana"/>
          <w:sz w:val="20"/>
        </w:rPr>
        <w:t xml:space="preserve">  </w:t>
      </w:r>
      <w:r w:rsidRPr="007861B1">
        <w:rPr>
          <w:rFonts w:ascii="Verdana" w:hAnsi="Verdana"/>
          <w:sz w:val="20"/>
        </w:rPr>
        <w:t>:</w:t>
      </w:r>
      <w:proofErr w:type="gramEnd"/>
      <w:r w:rsidR="007861B1">
        <w:rPr>
          <w:rFonts w:ascii="Verdana" w:hAnsi="Verdana"/>
          <w:sz w:val="20"/>
        </w:rPr>
        <w:t xml:space="preserve">   </w:t>
      </w:r>
      <w:r w:rsidR="003D0728" w:rsidRPr="007861B1">
        <w:rPr>
          <w:rFonts w:ascii="Verdana" w:hAnsi="Verdana"/>
          <w:sz w:val="20"/>
        </w:rPr>
        <w:t xml:space="preserve">Mr. </w:t>
      </w:r>
      <w:proofErr w:type="spellStart"/>
      <w:proofErr w:type="gramStart"/>
      <w:r w:rsidR="003D0728" w:rsidRPr="007861B1">
        <w:rPr>
          <w:rFonts w:ascii="Verdana" w:hAnsi="Verdana"/>
          <w:sz w:val="20"/>
        </w:rPr>
        <w:t>A.Mathiyazhalagan</w:t>
      </w:r>
      <w:proofErr w:type="spellEnd"/>
      <w:proofErr w:type="gramEnd"/>
    </w:p>
    <w:p w14:paraId="28124E11" w14:textId="263E4D18" w:rsidR="0029493C" w:rsidRPr="007861B1" w:rsidRDefault="00174101" w:rsidP="007861B1">
      <w:pPr>
        <w:pStyle w:val="BodyText"/>
        <w:spacing w:after="0"/>
        <w:jc w:val="left"/>
        <w:rPr>
          <w:rFonts w:ascii="Verdana" w:hAnsi="Verdana"/>
          <w:sz w:val="20"/>
        </w:rPr>
      </w:pPr>
      <w:r w:rsidRPr="007861B1">
        <w:rPr>
          <w:rFonts w:ascii="Verdana" w:hAnsi="Verdana"/>
          <w:sz w:val="20"/>
        </w:rPr>
        <w:lastRenderedPageBreak/>
        <w:t xml:space="preserve">          </w:t>
      </w:r>
      <w:r w:rsidR="006328B0" w:rsidRPr="007861B1">
        <w:rPr>
          <w:rFonts w:ascii="Verdana" w:hAnsi="Verdana"/>
          <w:sz w:val="20"/>
        </w:rPr>
        <w:t xml:space="preserve">Mother’s Name    </w:t>
      </w:r>
      <w:r w:rsidRPr="007861B1">
        <w:rPr>
          <w:rFonts w:ascii="Verdana" w:hAnsi="Verdana"/>
          <w:sz w:val="20"/>
        </w:rPr>
        <w:t xml:space="preserve">    </w:t>
      </w:r>
      <w:proofErr w:type="gramStart"/>
      <w:r w:rsidR="005F73E2" w:rsidRPr="007861B1">
        <w:rPr>
          <w:rFonts w:ascii="Verdana" w:hAnsi="Verdana"/>
          <w:sz w:val="20"/>
        </w:rPr>
        <w:t xml:space="preserve">  </w:t>
      </w:r>
      <w:r w:rsidR="0029493C" w:rsidRPr="007861B1">
        <w:rPr>
          <w:rFonts w:ascii="Verdana" w:hAnsi="Verdana"/>
          <w:sz w:val="20"/>
        </w:rPr>
        <w:t>:</w:t>
      </w:r>
      <w:proofErr w:type="gramEnd"/>
      <w:r w:rsidRPr="007861B1">
        <w:rPr>
          <w:rFonts w:ascii="Verdana" w:hAnsi="Verdana"/>
          <w:sz w:val="20"/>
        </w:rPr>
        <w:t xml:space="preserve">   </w:t>
      </w:r>
      <w:r w:rsidR="0029493C" w:rsidRPr="007861B1">
        <w:rPr>
          <w:rFonts w:ascii="Verdana" w:hAnsi="Verdana"/>
          <w:sz w:val="20"/>
        </w:rPr>
        <w:t xml:space="preserve">Mrs. </w:t>
      </w:r>
      <w:proofErr w:type="spellStart"/>
      <w:r w:rsidR="0029493C" w:rsidRPr="007861B1">
        <w:rPr>
          <w:rFonts w:ascii="Verdana" w:hAnsi="Verdana"/>
          <w:sz w:val="20"/>
        </w:rPr>
        <w:t>M.Anandhi</w:t>
      </w:r>
      <w:proofErr w:type="spellEnd"/>
    </w:p>
    <w:p w14:paraId="6149A96E" w14:textId="57023212" w:rsidR="008F5A8B" w:rsidRPr="007861B1" w:rsidRDefault="00C974F6" w:rsidP="007861B1">
      <w:pPr>
        <w:pStyle w:val="Objective"/>
        <w:tabs>
          <w:tab w:val="left" w:pos="2520"/>
          <w:tab w:val="left" w:pos="2880"/>
        </w:tabs>
        <w:spacing w:before="120" w:after="0" w:line="240" w:lineRule="auto"/>
        <w:ind w:left="3240" w:hanging="2520"/>
        <w:jc w:val="left"/>
        <w:rPr>
          <w:rFonts w:ascii="Verdana" w:hAnsi="Verdana"/>
          <w:sz w:val="20"/>
        </w:rPr>
      </w:pPr>
      <w:r w:rsidRPr="007861B1">
        <w:rPr>
          <w:rFonts w:ascii="Verdana" w:hAnsi="Verdana"/>
          <w:sz w:val="20"/>
        </w:rPr>
        <w:t>Date of Birth</w:t>
      </w:r>
      <w:r w:rsidRPr="007861B1">
        <w:rPr>
          <w:rFonts w:ascii="Verdana" w:hAnsi="Verdana"/>
          <w:sz w:val="20"/>
        </w:rPr>
        <w:tab/>
      </w:r>
      <w:r w:rsidR="007861B1">
        <w:rPr>
          <w:rFonts w:ascii="Verdana" w:hAnsi="Verdana"/>
          <w:sz w:val="20"/>
        </w:rPr>
        <w:t xml:space="preserve">    </w:t>
      </w:r>
      <w:proofErr w:type="gramStart"/>
      <w:r w:rsidR="007861B1">
        <w:rPr>
          <w:rFonts w:ascii="Verdana" w:hAnsi="Verdana"/>
          <w:sz w:val="20"/>
        </w:rPr>
        <w:t xml:space="preserve">  </w:t>
      </w:r>
      <w:r w:rsidRPr="007861B1">
        <w:rPr>
          <w:rFonts w:ascii="Verdana" w:hAnsi="Verdana"/>
          <w:sz w:val="20"/>
        </w:rPr>
        <w:t>:</w:t>
      </w:r>
      <w:proofErr w:type="gramEnd"/>
      <w:r w:rsidRPr="007861B1">
        <w:rPr>
          <w:rFonts w:ascii="Verdana" w:hAnsi="Verdana"/>
          <w:sz w:val="20"/>
        </w:rPr>
        <w:tab/>
      </w:r>
      <w:r w:rsidR="00BF24F9" w:rsidRPr="007861B1">
        <w:rPr>
          <w:rFonts w:ascii="Verdana" w:hAnsi="Verdana"/>
          <w:sz w:val="20"/>
        </w:rPr>
        <w:t>March</w:t>
      </w:r>
      <w:r w:rsidR="0046719E" w:rsidRPr="007861B1">
        <w:rPr>
          <w:rFonts w:ascii="Verdana" w:hAnsi="Verdana"/>
          <w:sz w:val="20"/>
        </w:rPr>
        <w:t xml:space="preserve"> </w:t>
      </w:r>
      <w:r w:rsidR="0032429B" w:rsidRPr="007861B1">
        <w:rPr>
          <w:rFonts w:ascii="Verdana" w:hAnsi="Verdana"/>
          <w:sz w:val="20"/>
        </w:rPr>
        <w:t>26</w:t>
      </w:r>
      <w:r w:rsidRPr="007861B1">
        <w:rPr>
          <w:rFonts w:ascii="Verdana" w:hAnsi="Verdana"/>
          <w:sz w:val="20"/>
        </w:rPr>
        <w:t>,</w:t>
      </w:r>
      <w:r w:rsidR="001277D1">
        <w:rPr>
          <w:rFonts w:ascii="Verdana" w:hAnsi="Verdana"/>
          <w:sz w:val="20"/>
        </w:rPr>
        <w:t xml:space="preserve"> </w:t>
      </w:r>
      <w:r w:rsidR="0032429B" w:rsidRPr="007861B1">
        <w:rPr>
          <w:rFonts w:ascii="Verdana" w:hAnsi="Verdana"/>
          <w:sz w:val="20"/>
        </w:rPr>
        <w:t>1991</w:t>
      </w:r>
    </w:p>
    <w:p w14:paraId="2F4D8B22" w14:textId="18C6405C" w:rsidR="008F5A8B" w:rsidRPr="007861B1" w:rsidRDefault="0069377C" w:rsidP="007861B1">
      <w:pPr>
        <w:pStyle w:val="BodyText"/>
        <w:tabs>
          <w:tab w:val="left" w:pos="2520"/>
          <w:tab w:val="left" w:pos="2880"/>
        </w:tabs>
        <w:spacing w:before="120" w:after="0" w:line="240" w:lineRule="auto"/>
        <w:ind w:left="3240" w:hanging="2520"/>
        <w:jc w:val="left"/>
        <w:rPr>
          <w:rFonts w:ascii="Verdana" w:hAnsi="Verdana"/>
          <w:sz w:val="20"/>
        </w:rPr>
      </w:pPr>
      <w:r w:rsidRPr="007861B1">
        <w:rPr>
          <w:rFonts w:ascii="Verdana" w:hAnsi="Verdana"/>
          <w:sz w:val="20"/>
        </w:rPr>
        <w:t>Languages Known</w:t>
      </w:r>
      <w:proofErr w:type="gramStart"/>
      <w:r w:rsidRPr="007861B1">
        <w:rPr>
          <w:rFonts w:ascii="Verdana" w:hAnsi="Verdana"/>
          <w:sz w:val="20"/>
        </w:rPr>
        <w:tab/>
      </w:r>
      <w:r w:rsidR="007861B1">
        <w:rPr>
          <w:rFonts w:ascii="Verdana" w:hAnsi="Verdana"/>
          <w:sz w:val="20"/>
        </w:rPr>
        <w:t xml:space="preserve"> </w:t>
      </w:r>
      <w:r w:rsidRPr="007861B1">
        <w:rPr>
          <w:rFonts w:ascii="Verdana" w:hAnsi="Verdana"/>
          <w:sz w:val="20"/>
        </w:rPr>
        <w:t>:</w:t>
      </w:r>
      <w:proofErr w:type="gramEnd"/>
      <w:r w:rsidR="00174101" w:rsidRPr="007861B1">
        <w:rPr>
          <w:rFonts w:ascii="Verdana" w:hAnsi="Verdana"/>
          <w:sz w:val="20"/>
        </w:rPr>
        <w:t xml:space="preserve">   </w:t>
      </w:r>
      <w:r w:rsidRPr="007861B1">
        <w:rPr>
          <w:rFonts w:ascii="Verdana" w:hAnsi="Verdana"/>
          <w:b/>
          <w:bCs/>
          <w:sz w:val="20"/>
        </w:rPr>
        <w:t>English &amp; Tamil</w:t>
      </w:r>
    </w:p>
    <w:p w14:paraId="6EC0BF21" w14:textId="77777777" w:rsidR="00BB3C16" w:rsidRDefault="008F5A8B" w:rsidP="00BB3C16">
      <w:pPr>
        <w:pStyle w:val="Objective"/>
        <w:tabs>
          <w:tab w:val="left" w:pos="2520"/>
          <w:tab w:val="left" w:pos="2880"/>
        </w:tabs>
        <w:spacing w:before="120" w:line="240" w:lineRule="auto"/>
        <w:ind w:left="2880" w:hanging="2160"/>
        <w:jc w:val="left"/>
        <w:rPr>
          <w:rFonts w:ascii="Verdana" w:hAnsi="Verdana"/>
          <w:sz w:val="20"/>
        </w:rPr>
      </w:pPr>
      <w:proofErr w:type="spellStart"/>
      <w:r w:rsidRPr="007861B1">
        <w:rPr>
          <w:rFonts w:ascii="Verdana" w:hAnsi="Verdana"/>
          <w:sz w:val="20"/>
        </w:rPr>
        <w:t>Permanant</w:t>
      </w:r>
      <w:proofErr w:type="spellEnd"/>
      <w:r w:rsidRPr="007861B1">
        <w:rPr>
          <w:rFonts w:ascii="Verdana" w:hAnsi="Verdana"/>
          <w:sz w:val="20"/>
        </w:rPr>
        <w:t xml:space="preserve"> Address</w:t>
      </w:r>
      <w:proofErr w:type="gramStart"/>
      <w:r w:rsidRPr="007861B1">
        <w:rPr>
          <w:rFonts w:ascii="Verdana" w:hAnsi="Verdana"/>
          <w:sz w:val="20"/>
        </w:rPr>
        <w:tab/>
      </w:r>
      <w:r w:rsidR="007861B1">
        <w:rPr>
          <w:rFonts w:ascii="Verdana" w:hAnsi="Verdana"/>
          <w:sz w:val="20"/>
        </w:rPr>
        <w:t xml:space="preserve"> </w:t>
      </w:r>
      <w:r w:rsidRPr="007861B1">
        <w:rPr>
          <w:rFonts w:ascii="Verdana" w:hAnsi="Verdana"/>
          <w:sz w:val="20"/>
        </w:rPr>
        <w:t>:</w:t>
      </w:r>
      <w:proofErr w:type="gramEnd"/>
      <w:r w:rsidRPr="007861B1">
        <w:rPr>
          <w:rFonts w:ascii="Verdana" w:hAnsi="Verdana"/>
          <w:sz w:val="20"/>
        </w:rPr>
        <w:tab/>
      </w:r>
      <w:r w:rsidR="00D13827" w:rsidRPr="007861B1">
        <w:rPr>
          <w:rFonts w:ascii="Verdana" w:hAnsi="Verdana"/>
          <w:sz w:val="20"/>
        </w:rPr>
        <w:t>354</w:t>
      </w:r>
      <w:r w:rsidR="00924DAE" w:rsidRPr="007861B1">
        <w:rPr>
          <w:rFonts w:ascii="Verdana" w:hAnsi="Verdana"/>
          <w:sz w:val="20"/>
        </w:rPr>
        <w:t>, Mahesh Nagar</w:t>
      </w:r>
      <w:r w:rsidR="00BB3C16">
        <w:rPr>
          <w:rFonts w:ascii="Verdana" w:hAnsi="Verdana"/>
          <w:sz w:val="20"/>
        </w:rPr>
        <w:t xml:space="preserve">, </w:t>
      </w:r>
    </w:p>
    <w:p w14:paraId="027D9E7A" w14:textId="6EDF2F94" w:rsidR="003B67F9" w:rsidRDefault="00BB3C16" w:rsidP="003B67F9">
      <w:pPr>
        <w:pStyle w:val="Objective"/>
        <w:tabs>
          <w:tab w:val="left" w:pos="2520"/>
          <w:tab w:val="left" w:pos="2880"/>
        </w:tabs>
        <w:spacing w:before="120" w:line="240" w:lineRule="auto"/>
        <w:ind w:left="2880" w:hanging="216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                          </w:t>
      </w:r>
      <w:proofErr w:type="spellStart"/>
      <w:r w:rsidR="00FC309B" w:rsidRPr="007861B1">
        <w:rPr>
          <w:rFonts w:ascii="Verdana" w:hAnsi="Verdana"/>
          <w:sz w:val="20"/>
        </w:rPr>
        <w:t>Maariammankovil</w:t>
      </w:r>
      <w:proofErr w:type="spellEnd"/>
      <w:r w:rsidR="00FC309B" w:rsidRPr="007861B1">
        <w:rPr>
          <w:rFonts w:ascii="Verdana" w:hAnsi="Verdana"/>
          <w:sz w:val="20"/>
        </w:rPr>
        <w:t xml:space="preserve"> (po)</w:t>
      </w:r>
      <w:r>
        <w:rPr>
          <w:rFonts w:ascii="Verdana" w:hAnsi="Verdana"/>
          <w:sz w:val="20"/>
        </w:rPr>
        <w:t>,</w:t>
      </w:r>
      <w:r w:rsidR="003B67F9">
        <w:rPr>
          <w:rFonts w:ascii="Verdana" w:hAnsi="Verdana"/>
          <w:sz w:val="20"/>
        </w:rPr>
        <w:t xml:space="preserve"> </w:t>
      </w:r>
      <w:proofErr w:type="spellStart"/>
      <w:r w:rsidR="0016293B" w:rsidRPr="007861B1">
        <w:rPr>
          <w:rFonts w:ascii="Verdana" w:hAnsi="Verdana"/>
          <w:sz w:val="20"/>
        </w:rPr>
        <w:t>Papanasam</w:t>
      </w:r>
      <w:proofErr w:type="spellEnd"/>
      <w:r w:rsidR="0016293B" w:rsidRPr="007861B1">
        <w:rPr>
          <w:rFonts w:ascii="Verdana" w:hAnsi="Verdana"/>
          <w:sz w:val="20"/>
        </w:rPr>
        <w:t>(</w:t>
      </w:r>
      <w:proofErr w:type="spellStart"/>
      <w:r w:rsidR="0016293B" w:rsidRPr="007861B1">
        <w:rPr>
          <w:rFonts w:ascii="Verdana" w:hAnsi="Verdana"/>
          <w:sz w:val="20"/>
        </w:rPr>
        <w:t>tk</w:t>
      </w:r>
      <w:proofErr w:type="spellEnd"/>
      <w:r w:rsidR="0016293B" w:rsidRPr="007861B1">
        <w:rPr>
          <w:rFonts w:ascii="Verdana" w:hAnsi="Verdana"/>
          <w:sz w:val="20"/>
        </w:rPr>
        <w:t>),</w:t>
      </w:r>
    </w:p>
    <w:p w14:paraId="0331368F" w14:textId="2F7D694A" w:rsidR="003B67F9" w:rsidRPr="003B67F9" w:rsidRDefault="003B67F9" w:rsidP="003B67F9">
      <w:pPr>
        <w:pStyle w:val="BodyText"/>
      </w:pPr>
      <w:r>
        <w:rPr>
          <w:rFonts w:ascii="Verdana" w:hAnsi="Verdana"/>
          <w:sz w:val="20"/>
        </w:rPr>
        <w:t xml:space="preserve">                                              </w:t>
      </w:r>
      <w:proofErr w:type="spellStart"/>
      <w:r>
        <w:rPr>
          <w:rFonts w:ascii="Verdana" w:hAnsi="Verdana"/>
          <w:sz w:val="20"/>
        </w:rPr>
        <w:t>Pattukottai</w:t>
      </w:r>
      <w:proofErr w:type="spellEnd"/>
      <w:r>
        <w:rPr>
          <w:rFonts w:ascii="Verdana" w:hAnsi="Verdana"/>
          <w:sz w:val="20"/>
        </w:rPr>
        <w:t xml:space="preserve"> </w:t>
      </w:r>
      <w:proofErr w:type="spellStart"/>
      <w:r>
        <w:rPr>
          <w:rFonts w:ascii="Verdana" w:hAnsi="Verdana"/>
          <w:sz w:val="20"/>
        </w:rPr>
        <w:t>ByPass</w:t>
      </w:r>
      <w:proofErr w:type="spellEnd"/>
      <w:r>
        <w:rPr>
          <w:rFonts w:ascii="Verdana" w:hAnsi="Verdana"/>
          <w:sz w:val="20"/>
        </w:rPr>
        <w:t xml:space="preserve"> Petrol Bunk (Closed) Service Road</w:t>
      </w:r>
      <w:r w:rsidRPr="007861B1">
        <w:rPr>
          <w:rFonts w:ascii="Verdana" w:hAnsi="Verdana"/>
          <w:sz w:val="20"/>
        </w:rPr>
        <w:t>,</w:t>
      </w:r>
    </w:p>
    <w:p w14:paraId="4CDF5564" w14:textId="536E5FAF" w:rsidR="008F5A8B" w:rsidRPr="007861B1" w:rsidRDefault="00BB3C16" w:rsidP="00BB3C16">
      <w:pPr>
        <w:pStyle w:val="Objective"/>
        <w:tabs>
          <w:tab w:val="left" w:pos="2520"/>
          <w:tab w:val="left" w:pos="2880"/>
        </w:tabs>
        <w:spacing w:before="120" w:line="240" w:lineRule="auto"/>
        <w:ind w:left="2880" w:hanging="216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                          </w:t>
      </w:r>
      <w:r w:rsidR="00FC309B" w:rsidRPr="007861B1">
        <w:rPr>
          <w:rFonts w:ascii="Verdana" w:hAnsi="Verdana"/>
          <w:sz w:val="20"/>
        </w:rPr>
        <w:t>Thanjavur-613501</w:t>
      </w:r>
      <w:r w:rsidR="008F5A8B" w:rsidRPr="007861B1">
        <w:rPr>
          <w:rFonts w:ascii="Verdana" w:hAnsi="Verdana"/>
          <w:sz w:val="20"/>
        </w:rPr>
        <w:t>.</w:t>
      </w:r>
    </w:p>
    <w:p w14:paraId="2EDBC674" w14:textId="77777777" w:rsidR="00943B29" w:rsidRPr="00585B7D" w:rsidRDefault="00943B29" w:rsidP="00B54458">
      <w:pPr>
        <w:tabs>
          <w:tab w:val="left" w:pos="7560"/>
        </w:tabs>
        <w:jc w:val="left"/>
        <w:rPr>
          <w:rFonts w:ascii="Verdana" w:hAnsi="Verdana"/>
          <w:sz w:val="21"/>
          <w:szCs w:val="21"/>
        </w:rPr>
      </w:pPr>
    </w:p>
    <w:p w14:paraId="405923E9" w14:textId="77777777" w:rsidR="00F55164" w:rsidRPr="007861B1" w:rsidRDefault="00423011" w:rsidP="007861B1">
      <w:pPr>
        <w:tabs>
          <w:tab w:val="left" w:pos="7110"/>
          <w:tab w:val="left" w:pos="7290"/>
        </w:tabs>
        <w:spacing w:line="276" w:lineRule="auto"/>
        <w:jc w:val="left"/>
        <w:rPr>
          <w:rFonts w:ascii="Verdana" w:hAnsi="Verdana"/>
          <w:sz w:val="20"/>
        </w:rPr>
      </w:pPr>
      <w:r w:rsidRPr="007861B1">
        <w:rPr>
          <w:rFonts w:ascii="Verdana" w:hAnsi="Verdana"/>
          <w:sz w:val="20"/>
        </w:rPr>
        <w:t>Date:</w:t>
      </w:r>
      <w:r w:rsidRPr="007861B1">
        <w:rPr>
          <w:rFonts w:ascii="Verdana" w:hAnsi="Verdana"/>
          <w:sz w:val="20"/>
        </w:rPr>
        <w:tab/>
      </w:r>
      <w:r w:rsidR="00CF6315" w:rsidRPr="007861B1">
        <w:rPr>
          <w:rFonts w:ascii="Verdana" w:hAnsi="Verdana"/>
          <w:sz w:val="20"/>
        </w:rPr>
        <w:t>Yours truly,</w:t>
      </w:r>
    </w:p>
    <w:p w14:paraId="36C37E55" w14:textId="64296147" w:rsidR="00F605ED" w:rsidRPr="007861B1" w:rsidRDefault="00503D24" w:rsidP="007861B1">
      <w:pPr>
        <w:spacing w:line="276" w:lineRule="auto"/>
        <w:jc w:val="left"/>
        <w:rPr>
          <w:rFonts w:ascii="Verdana" w:hAnsi="Verdana"/>
          <w:sz w:val="20"/>
        </w:rPr>
      </w:pPr>
      <w:r w:rsidRPr="007861B1">
        <w:rPr>
          <w:rFonts w:ascii="Verdana" w:hAnsi="Verdana"/>
          <w:sz w:val="20"/>
        </w:rPr>
        <w:t xml:space="preserve">Place:  </w:t>
      </w:r>
      <w:r w:rsidR="00352515" w:rsidRPr="007861B1">
        <w:rPr>
          <w:rFonts w:ascii="Verdana" w:hAnsi="Verdana"/>
          <w:sz w:val="20"/>
        </w:rPr>
        <w:t xml:space="preserve"> Chennai</w:t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352515" w:rsidRPr="007861B1">
        <w:rPr>
          <w:rFonts w:ascii="Verdana" w:hAnsi="Verdana"/>
          <w:sz w:val="20"/>
        </w:rPr>
        <w:tab/>
      </w:r>
      <w:r w:rsidR="00BB596B" w:rsidRPr="007861B1">
        <w:rPr>
          <w:rFonts w:ascii="Verdana" w:hAnsi="Verdana"/>
          <w:sz w:val="20"/>
        </w:rPr>
        <w:t>[</w:t>
      </w:r>
      <w:proofErr w:type="spellStart"/>
      <w:proofErr w:type="gramStart"/>
      <w:r w:rsidR="00BB596B" w:rsidRPr="007861B1">
        <w:rPr>
          <w:rFonts w:ascii="Verdana" w:hAnsi="Verdana"/>
          <w:sz w:val="20"/>
        </w:rPr>
        <w:t>M</w:t>
      </w:r>
      <w:r w:rsidRPr="007861B1">
        <w:rPr>
          <w:rFonts w:ascii="Verdana" w:hAnsi="Verdana"/>
          <w:sz w:val="20"/>
        </w:rPr>
        <w:t>.</w:t>
      </w:r>
      <w:r w:rsidR="00BB596B" w:rsidRPr="007861B1">
        <w:rPr>
          <w:rFonts w:ascii="Verdana" w:hAnsi="Verdana"/>
          <w:sz w:val="20"/>
        </w:rPr>
        <w:t>ArunBharath</w:t>
      </w:r>
      <w:proofErr w:type="spellEnd"/>
      <w:proofErr w:type="gramEnd"/>
      <w:r w:rsidRPr="007861B1">
        <w:rPr>
          <w:rFonts w:ascii="Verdana" w:hAnsi="Verdana"/>
          <w:sz w:val="20"/>
        </w:rPr>
        <w:t xml:space="preserve">]      </w:t>
      </w:r>
    </w:p>
    <w:sectPr w:rsidR="00F605ED" w:rsidRPr="007861B1" w:rsidSect="00FE7053"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222EC5" w14:textId="77777777" w:rsidR="00EF2B6D" w:rsidRDefault="00EF2B6D">
      <w:r>
        <w:separator/>
      </w:r>
    </w:p>
  </w:endnote>
  <w:endnote w:type="continuationSeparator" w:id="0">
    <w:p w14:paraId="630AE114" w14:textId="77777777" w:rsidR="00EF2B6D" w:rsidRDefault="00EF2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9B254" w14:textId="77777777" w:rsidR="00BB0652" w:rsidRDefault="00BB0652" w:rsidP="00CF6315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E26D2" w14:textId="77777777" w:rsidR="00EF2B6D" w:rsidRDefault="00EF2B6D">
      <w:r>
        <w:separator/>
      </w:r>
    </w:p>
  </w:footnote>
  <w:footnote w:type="continuationSeparator" w:id="0">
    <w:p w14:paraId="4CA3C727" w14:textId="77777777" w:rsidR="00EF2B6D" w:rsidRDefault="00EF2B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D79A4A" w14:textId="77777777" w:rsidR="00BB0652" w:rsidRDefault="00BB0652">
    <w:pPr>
      <w:pStyle w:val="Header"/>
      <w:spacing w:line="240" w:lineRule="atLeast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2A9C20" w14:textId="77777777" w:rsidR="00BB0652" w:rsidRDefault="00BB0652">
    <w:pPr>
      <w:pStyle w:val="Header"/>
    </w:pPr>
  </w:p>
  <w:p w14:paraId="61B4585B" w14:textId="77777777" w:rsidR="00BB0652" w:rsidRDefault="00BB06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A866D76E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18232232"/>
    <w:multiLevelType w:val="hybridMultilevel"/>
    <w:tmpl w:val="DC7AB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9536F"/>
    <w:multiLevelType w:val="hybridMultilevel"/>
    <w:tmpl w:val="3E8ABAC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0781D"/>
    <w:multiLevelType w:val="hybridMultilevel"/>
    <w:tmpl w:val="84D8C2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607D94"/>
    <w:multiLevelType w:val="hybridMultilevel"/>
    <w:tmpl w:val="3E6E8D72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B11C04"/>
    <w:multiLevelType w:val="hybridMultilevel"/>
    <w:tmpl w:val="E54C5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C2589"/>
    <w:multiLevelType w:val="hybridMultilevel"/>
    <w:tmpl w:val="4044F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D265F0"/>
    <w:multiLevelType w:val="hybridMultilevel"/>
    <w:tmpl w:val="D9644A26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47529130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489832535">
    <w:abstractNumId w:val="4"/>
  </w:num>
  <w:num w:numId="3" w16cid:durableId="1723597105">
    <w:abstractNumId w:val="2"/>
  </w:num>
  <w:num w:numId="4" w16cid:durableId="44527280">
    <w:abstractNumId w:val="1"/>
  </w:num>
  <w:num w:numId="5" w16cid:durableId="520508524">
    <w:abstractNumId w:val="5"/>
  </w:num>
  <w:num w:numId="6" w16cid:durableId="399714262">
    <w:abstractNumId w:val="7"/>
  </w:num>
  <w:num w:numId="7" w16cid:durableId="60566339">
    <w:abstractNumId w:val="6"/>
  </w:num>
  <w:num w:numId="8" w16cid:durableId="210568404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intFractionalCharacterWidth/>
  <w:hideSpellingErrors/>
  <w:hideGrammaticalErrors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778"/>
    <w:rsid w:val="000009B3"/>
    <w:rsid w:val="0000301E"/>
    <w:rsid w:val="00003932"/>
    <w:rsid w:val="00004477"/>
    <w:rsid w:val="00004EE2"/>
    <w:rsid w:val="00006209"/>
    <w:rsid w:val="000070D4"/>
    <w:rsid w:val="0001003B"/>
    <w:rsid w:val="000107DB"/>
    <w:rsid w:val="000109DF"/>
    <w:rsid w:val="00010CD8"/>
    <w:rsid w:val="00010E34"/>
    <w:rsid w:val="00011AA7"/>
    <w:rsid w:val="0001267F"/>
    <w:rsid w:val="000130B1"/>
    <w:rsid w:val="000136D8"/>
    <w:rsid w:val="00015298"/>
    <w:rsid w:val="000161B8"/>
    <w:rsid w:val="000168E5"/>
    <w:rsid w:val="00017082"/>
    <w:rsid w:val="00017EB2"/>
    <w:rsid w:val="00020430"/>
    <w:rsid w:val="0002160E"/>
    <w:rsid w:val="00021721"/>
    <w:rsid w:val="00021846"/>
    <w:rsid w:val="00022C69"/>
    <w:rsid w:val="000233EE"/>
    <w:rsid w:val="00023A52"/>
    <w:rsid w:val="0002564A"/>
    <w:rsid w:val="000308F0"/>
    <w:rsid w:val="00030D92"/>
    <w:rsid w:val="00030DEE"/>
    <w:rsid w:val="0003112F"/>
    <w:rsid w:val="000323DB"/>
    <w:rsid w:val="000324CE"/>
    <w:rsid w:val="000337DC"/>
    <w:rsid w:val="0003667C"/>
    <w:rsid w:val="0003736E"/>
    <w:rsid w:val="000469F6"/>
    <w:rsid w:val="000516A9"/>
    <w:rsid w:val="000517AD"/>
    <w:rsid w:val="00053880"/>
    <w:rsid w:val="00055F13"/>
    <w:rsid w:val="00056832"/>
    <w:rsid w:val="000572DA"/>
    <w:rsid w:val="00060F99"/>
    <w:rsid w:val="0006165C"/>
    <w:rsid w:val="000628DD"/>
    <w:rsid w:val="000629E3"/>
    <w:rsid w:val="00063EB0"/>
    <w:rsid w:val="00063ED2"/>
    <w:rsid w:val="00064C14"/>
    <w:rsid w:val="00066DC4"/>
    <w:rsid w:val="00070E44"/>
    <w:rsid w:val="00071A25"/>
    <w:rsid w:val="00071C88"/>
    <w:rsid w:val="00073544"/>
    <w:rsid w:val="00075065"/>
    <w:rsid w:val="0007588E"/>
    <w:rsid w:val="000762BA"/>
    <w:rsid w:val="00080BFA"/>
    <w:rsid w:val="000842D0"/>
    <w:rsid w:val="00084EC0"/>
    <w:rsid w:val="000865E6"/>
    <w:rsid w:val="00086B56"/>
    <w:rsid w:val="00086F5F"/>
    <w:rsid w:val="00087F3C"/>
    <w:rsid w:val="000900F4"/>
    <w:rsid w:val="00090874"/>
    <w:rsid w:val="00091F9C"/>
    <w:rsid w:val="000921D6"/>
    <w:rsid w:val="00092DF8"/>
    <w:rsid w:val="00096E6E"/>
    <w:rsid w:val="000977FF"/>
    <w:rsid w:val="0009785D"/>
    <w:rsid w:val="00097D5B"/>
    <w:rsid w:val="000A0D52"/>
    <w:rsid w:val="000A37F4"/>
    <w:rsid w:val="000A4BE9"/>
    <w:rsid w:val="000A4BFA"/>
    <w:rsid w:val="000B05F4"/>
    <w:rsid w:val="000B16D1"/>
    <w:rsid w:val="000B23A0"/>
    <w:rsid w:val="000B30B9"/>
    <w:rsid w:val="000B50E6"/>
    <w:rsid w:val="000C3D6B"/>
    <w:rsid w:val="000C4751"/>
    <w:rsid w:val="000C598A"/>
    <w:rsid w:val="000C6C98"/>
    <w:rsid w:val="000C797F"/>
    <w:rsid w:val="000C7C17"/>
    <w:rsid w:val="000D0964"/>
    <w:rsid w:val="000D20BC"/>
    <w:rsid w:val="000D35EB"/>
    <w:rsid w:val="000D46B3"/>
    <w:rsid w:val="000D4C78"/>
    <w:rsid w:val="000D56AF"/>
    <w:rsid w:val="000D6064"/>
    <w:rsid w:val="000E0DC8"/>
    <w:rsid w:val="000E0EC5"/>
    <w:rsid w:val="000E3238"/>
    <w:rsid w:val="000E3325"/>
    <w:rsid w:val="000E3D6A"/>
    <w:rsid w:val="000E4FF9"/>
    <w:rsid w:val="000E63AF"/>
    <w:rsid w:val="000F165F"/>
    <w:rsid w:val="000F2E61"/>
    <w:rsid w:val="000F2EE9"/>
    <w:rsid w:val="000F301D"/>
    <w:rsid w:val="000F41BC"/>
    <w:rsid w:val="000F4262"/>
    <w:rsid w:val="000F591F"/>
    <w:rsid w:val="001028E6"/>
    <w:rsid w:val="0010360B"/>
    <w:rsid w:val="001036C2"/>
    <w:rsid w:val="00104308"/>
    <w:rsid w:val="0010672E"/>
    <w:rsid w:val="001103F0"/>
    <w:rsid w:val="00110D8B"/>
    <w:rsid w:val="001112CC"/>
    <w:rsid w:val="001158DB"/>
    <w:rsid w:val="00115ACE"/>
    <w:rsid w:val="00116EB7"/>
    <w:rsid w:val="00117EC7"/>
    <w:rsid w:val="00120651"/>
    <w:rsid w:val="00120B12"/>
    <w:rsid w:val="00121EB3"/>
    <w:rsid w:val="001221B9"/>
    <w:rsid w:val="00123DE1"/>
    <w:rsid w:val="00124C5B"/>
    <w:rsid w:val="00126D4A"/>
    <w:rsid w:val="001277D1"/>
    <w:rsid w:val="00130B87"/>
    <w:rsid w:val="00136AB7"/>
    <w:rsid w:val="001423B4"/>
    <w:rsid w:val="00142750"/>
    <w:rsid w:val="00142C00"/>
    <w:rsid w:val="00145C40"/>
    <w:rsid w:val="00146C0A"/>
    <w:rsid w:val="00146F75"/>
    <w:rsid w:val="0015087F"/>
    <w:rsid w:val="0015092A"/>
    <w:rsid w:val="00150F9C"/>
    <w:rsid w:val="00154018"/>
    <w:rsid w:val="001553D1"/>
    <w:rsid w:val="0015782E"/>
    <w:rsid w:val="00157C36"/>
    <w:rsid w:val="00160015"/>
    <w:rsid w:val="0016070B"/>
    <w:rsid w:val="00160C58"/>
    <w:rsid w:val="00160DAB"/>
    <w:rsid w:val="00161D22"/>
    <w:rsid w:val="0016286D"/>
    <w:rsid w:val="0016293B"/>
    <w:rsid w:val="00162AA7"/>
    <w:rsid w:val="001631B5"/>
    <w:rsid w:val="00163ACB"/>
    <w:rsid w:val="00166C9F"/>
    <w:rsid w:val="0016742F"/>
    <w:rsid w:val="00167B19"/>
    <w:rsid w:val="00170882"/>
    <w:rsid w:val="00171528"/>
    <w:rsid w:val="0017156D"/>
    <w:rsid w:val="00174101"/>
    <w:rsid w:val="001761AE"/>
    <w:rsid w:val="0018157F"/>
    <w:rsid w:val="00183BF6"/>
    <w:rsid w:val="0018530A"/>
    <w:rsid w:val="001855A2"/>
    <w:rsid w:val="001858E2"/>
    <w:rsid w:val="00190DF2"/>
    <w:rsid w:val="0019244F"/>
    <w:rsid w:val="00193FA7"/>
    <w:rsid w:val="0019426F"/>
    <w:rsid w:val="001966B5"/>
    <w:rsid w:val="001A1CD8"/>
    <w:rsid w:val="001A3356"/>
    <w:rsid w:val="001A3573"/>
    <w:rsid w:val="001A3F3D"/>
    <w:rsid w:val="001A40CA"/>
    <w:rsid w:val="001A41E0"/>
    <w:rsid w:val="001A45EC"/>
    <w:rsid w:val="001A6B7A"/>
    <w:rsid w:val="001B23E5"/>
    <w:rsid w:val="001B29AA"/>
    <w:rsid w:val="001B326D"/>
    <w:rsid w:val="001B3B89"/>
    <w:rsid w:val="001B408B"/>
    <w:rsid w:val="001B5C6D"/>
    <w:rsid w:val="001B7EF8"/>
    <w:rsid w:val="001B7FC2"/>
    <w:rsid w:val="001C1B3A"/>
    <w:rsid w:val="001C26B6"/>
    <w:rsid w:val="001C57C0"/>
    <w:rsid w:val="001D00BC"/>
    <w:rsid w:val="001D6DFE"/>
    <w:rsid w:val="001D7375"/>
    <w:rsid w:val="001D74C3"/>
    <w:rsid w:val="001D79A3"/>
    <w:rsid w:val="001E220C"/>
    <w:rsid w:val="001E57BB"/>
    <w:rsid w:val="001E593F"/>
    <w:rsid w:val="001E7453"/>
    <w:rsid w:val="001E74F7"/>
    <w:rsid w:val="001E795A"/>
    <w:rsid w:val="001F01F6"/>
    <w:rsid w:val="001F0C44"/>
    <w:rsid w:val="001F2A5F"/>
    <w:rsid w:val="001F2BCF"/>
    <w:rsid w:val="001F7679"/>
    <w:rsid w:val="0020040C"/>
    <w:rsid w:val="00202CE3"/>
    <w:rsid w:val="00203048"/>
    <w:rsid w:val="0020420B"/>
    <w:rsid w:val="00204AAC"/>
    <w:rsid w:val="00205148"/>
    <w:rsid w:val="0020610C"/>
    <w:rsid w:val="00206DA0"/>
    <w:rsid w:val="00206DC7"/>
    <w:rsid w:val="00212746"/>
    <w:rsid w:val="00213565"/>
    <w:rsid w:val="00213D61"/>
    <w:rsid w:val="00214C16"/>
    <w:rsid w:val="00220255"/>
    <w:rsid w:val="00220730"/>
    <w:rsid w:val="00220F4E"/>
    <w:rsid w:val="00221185"/>
    <w:rsid w:val="002247D1"/>
    <w:rsid w:val="00224F4F"/>
    <w:rsid w:val="00230A6F"/>
    <w:rsid w:val="002334E0"/>
    <w:rsid w:val="00235495"/>
    <w:rsid w:val="002354DE"/>
    <w:rsid w:val="00235C4A"/>
    <w:rsid w:val="00236153"/>
    <w:rsid w:val="00236648"/>
    <w:rsid w:val="002402AF"/>
    <w:rsid w:val="002407A3"/>
    <w:rsid w:val="0024201E"/>
    <w:rsid w:val="002422CA"/>
    <w:rsid w:val="00244924"/>
    <w:rsid w:val="002452B5"/>
    <w:rsid w:val="002457B7"/>
    <w:rsid w:val="00245F18"/>
    <w:rsid w:val="00246809"/>
    <w:rsid w:val="00246DEE"/>
    <w:rsid w:val="00250072"/>
    <w:rsid w:val="002505FF"/>
    <w:rsid w:val="002518EB"/>
    <w:rsid w:val="00252DB1"/>
    <w:rsid w:val="00254CFB"/>
    <w:rsid w:val="002550AC"/>
    <w:rsid w:val="002552D9"/>
    <w:rsid w:val="00256173"/>
    <w:rsid w:val="0025641F"/>
    <w:rsid w:val="00262080"/>
    <w:rsid w:val="0026223D"/>
    <w:rsid w:val="00262884"/>
    <w:rsid w:val="00262DBE"/>
    <w:rsid w:val="002630C6"/>
    <w:rsid w:val="002641A2"/>
    <w:rsid w:val="00266BAE"/>
    <w:rsid w:val="0027244B"/>
    <w:rsid w:val="00277B2F"/>
    <w:rsid w:val="00280A69"/>
    <w:rsid w:val="00284037"/>
    <w:rsid w:val="00286B36"/>
    <w:rsid w:val="00286BAA"/>
    <w:rsid w:val="0028784D"/>
    <w:rsid w:val="002878A1"/>
    <w:rsid w:val="0029067E"/>
    <w:rsid w:val="002932A0"/>
    <w:rsid w:val="00293901"/>
    <w:rsid w:val="0029493C"/>
    <w:rsid w:val="00294941"/>
    <w:rsid w:val="00294A99"/>
    <w:rsid w:val="002951F0"/>
    <w:rsid w:val="00295FF2"/>
    <w:rsid w:val="00296C30"/>
    <w:rsid w:val="0029731E"/>
    <w:rsid w:val="002A1146"/>
    <w:rsid w:val="002A283B"/>
    <w:rsid w:val="002A347A"/>
    <w:rsid w:val="002A6DBF"/>
    <w:rsid w:val="002B0050"/>
    <w:rsid w:val="002B44C7"/>
    <w:rsid w:val="002B6818"/>
    <w:rsid w:val="002B751E"/>
    <w:rsid w:val="002C172C"/>
    <w:rsid w:val="002C1CDA"/>
    <w:rsid w:val="002C2BFE"/>
    <w:rsid w:val="002C2EB9"/>
    <w:rsid w:val="002C3837"/>
    <w:rsid w:val="002C386C"/>
    <w:rsid w:val="002C4DF4"/>
    <w:rsid w:val="002C7B47"/>
    <w:rsid w:val="002D0B9A"/>
    <w:rsid w:val="002D1954"/>
    <w:rsid w:val="002D1D6B"/>
    <w:rsid w:val="002D2CF9"/>
    <w:rsid w:val="002D5F23"/>
    <w:rsid w:val="002D6207"/>
    <w:rsid w:val="002E119F"/>
    <w:rsid w:val="002E29A6"/>
    <w:rsid w:val="002E3DC9"/>
    <w:rsid w:val="002E5207"/>
    <w:rsid w:val="002E53AE"/>
    <w:rsid w:val="002E55A9"/>
    <w:rsid w:val="002E5C37"/>
    <w:rsid w:val="002E6425"/>
    <w:rsid w:val="002E7754"/>
    <w:rsid w:val="002E7804"/>
    <w:rsid w:val="002F1022"/>
    <w:rsid w:val="002F1CD6"/>
    <w:rsid w:val="002F21DF"/>
    <w:rsid w:val="0030036D"/>
    <w:rsid w:val="00300F29"/>
    <w:rsid w:val="00301222"/>
    <w:rsid w:val="00302DBE"/>
    <w:rsid w:val="00303337"/>
    <w:rsid w:val="00305A1F"/>
    <w:rsid w:val="0031301C"/>
    <w:rsid w:val="003139D1"/>
    <w:rsid w:val="00313BEE"/>
    <w:rsid w:val="00314711"/>
    <w:rsid w:val="00316FEA"/>
    <w:rsid w:val="00320919"/>
    <w:rsid w:val="00322B86"/>
    <w:rsid w:val="003231A7"/>
    <w:rsid w:val="0032429B"/>
    <w:rsid w:val="00326CBF"/>
    <w:rsid w:val="003307CC"/>
    <w:rsid w:val="00331C39"/>
    <w:rsid w:val="0033219E"/>
    <w:rsid w:val="00334F5F"/>
    <w:rsid w:val="00335071"/>
    <w:rsid w:val="0033629F"/>
    <w:rsid w:val="0033645C"/>
    <w:rsid w:val="00337E9F"/>
    <w:rsid w:val="00341ACB"/>
    <w:rsid w:val="00341F26"/>
    <w:rsid w:val="003431E8"/>
    <w:rsid w:val="003435D6"/>
    <w:rsid w:val="00345566"/>
    <w:rsid w:val="00347CEC"/>
    <w:rsid w:val="00352515"/>
    <w:rsid w:val="00352EC5"/>
    <w:rsid w:val="00354249"/>
    <w:rsid w:val="00356231"/>
    <w:rsid w:val="00356663"/>
    <w:rsid w:val="00356B58"/>
    <w:rsid w:val="003574CC"/>
    <w:rsid w:val="00360248"/>
    <w:rsid w:val="00363659"/>
    <w:rsid w:val="00364207"/>
    <w:rsid w:val="003651A1"/>
    <w:rsid w:val="0036659A"/>
    <w:rsid w:val="00367321"/>
    <w:rsid w:val="003708F5"/>
    <w:rsid w:val="0037120F"/>
    <w:rsid w:val="00372536"/>
    <w:rsid w:val="00373E18"/>
    <w:rsid w:val="00374C32"/>
    <w:rsid w:val="003755EC"/>
    <w:rsid w:val="00376BD4"/>
    <w:rsid w:val="003775E6"/>
    <w:rsid w:val="003810E8"/>
    <w:rsid w:val="00382052"/>
    <w:rsid w:val="00382E74"/>
    <w:rsid w:val="00383861"/>
    <w:rsid w:val="00383EB4"/>
    <w:rsid w:val="00386F23"/>
    <w:rsid w:val="00387A4F"/>
    <w:rsid w:val="00387C0F"/>
    <w:rsid w:val="0039145E"/>
    <w:rsid w:val="0039642C"/>
    <w:rsid w:val="003977B5"/>
    <w:rsid w:val="003A2D98"/>
    <w:rsid w:val="003A3ADD"/>
    <w:rsid w:val="003A79D6"/>
    <w:rsid w:val="003B1D98"/>
    <w:rsid w:val="003B1EC2"/>
    <w:rsid w:val="003B3625"/>
    <w:rsid w:val="003B3814"/>
    <w:rsid w:val="003B4563"/>
    <w:rsid w:val="003B4B20"/>
    <w:rsid w:val="003B52E0"/>
    <w:rsid w:val="003B540B"/>
    <w:rsid w:val="003B67F9"/>
    <w:rsid w:val="003B734A"/>
    <w:rsid w:val="003C131F"/>
    <w:rsid w:val="003C2515"/>
    <w:rsid w:val="003C37D0"/>
    <w:rsid w:val="003C51B3"/>
    <w:rsid w:val="003C5C48"/>
    <w:rsid w:val="003C6AF1"/>
    <w:rsid w:val="003C7828"/>
    <w:rsid w:val="003D00C3"/>
    <w:rsid w:val="003D0728"/>
    <w:rsid w:val="003D4B64"/>
    <w:rsid w:val="003D4FF2"/>
    <w:rsid w:val="003D71C4"/>
    <w:rsid w:val="003E0454"/>
    <w:rsid w:val="003E23EA"/>
    <w:rsid w:val="003E3134"/>
    <w:rsid w:val="003E377D"/>
    <w:rsid w:val="003E4F3A"/>
    <w:rsid w:val="003E5547"/>
    <w:rsid w:val="003E55C7"/>
    <w:rsid w:val="003E618E"/>
    <w:rsid w:val="003E7A23"/>
    <w:rsid w:val="003F4666"/>
    <w:rsid w:val="003F4E0B"/>
    <w:rsid w:val="003F672F"/>
    <w:rsid w:val="003F6AC8"/>
    <w:rsid w:val="004038AF"/>
    <w:rsid w:val="00404D04"/>
    <w:rsid w:val="00405A15"/>
    <w:rsid w:val="004075C5"/>
    <w:rsid w:val="0040782F"/>
    <w:rsid w:val="004078BC"/>
    <w:rsid w:val="00410351"/>
    <w:rsid w:val="00412A4D"/>
    <w:rsid w:val="00412A4E"/>
    <w:rsid w:val="0041346B"/>
    <w:rsid w:val="00414090"/>
    <w:rsid w:val="00414322"/>
    <w:rsid w:val="00414867"/>
    <w:rsid w:val="00415B78"/>
    <w:rsid w:val="00416368"/>
    <w:rsid w:val="00417A8C"/>
    <w:rsid w:val="004211C7"/>
    <w:rsid w:val="00423011"/>
    <w:rsid w:val="00424FA6"/>
    <w:rsid w:val="00426158"/>
    <w:rsid w:val="00427AAF"/>
    <w:rsid w:val="00431629"/>
    <w:rsid w:val="00433959"/>
    <w:rsid w:val="0043471B"/>
    <w:rsid w:val="00434EB8"/>
    <w:rsid w:val="00435852"/>
    <w:rsid w:val="004358CF"/>
    <w:rsid w:val="00437205"/>
    <w:rsid w:val="004378F9"/>
    <w:rsid w:val="0044125D"/>
    <w:rsid w:val="00442CDE"/>
    <w:rsid w:val="00443334"/>
    <w:rsid w:val="00445C43"/>
    <w:rsid w:val="0045326C"/>
    <w:rsid w:val="00455F1D"/>
    <w:rsid w:val="00456557"/>
    <w:rsid w:val="00456980"/>
    <w:rsid w:val="004573F0"/>
    <w:rsid w:val="0045745A"/>
    <w:rsid w:val="00457B70"/>
    <w:rsid w:val="00460581"/>
    <w:rsid w:val="00461350"/>
    <w:rsid w:val="00463EA6"/>
    <w:rsid w:val="00465894"/>
    <w:rsid w:val="0046719E"/>
    <w:rsid w:val="00470FCF"/>
    <w:rsid w:val="00471718"/>
    <w:rsid w:val="00474C84"/>
    <w:rsid w:val="00476157"/>
    <w:rsid w:val="0047653E"/>
    <w:rsid w:val="004765F7"/>
    <w:rsid w:val="00480446"/>
    <w:rsid w:val="0048303D"/>
    <w:rsid w:val="00483315"/>
    <w:rsid w:val="00485A0F"/>
    <w:rsid w:val="00485E4B"/>
    <w:rsid w:val="0048699A"/>
    <w:rsid w:val="00487C67"/>
    <w:rsid w:val="00490408"/>
    <w:rsid w:val="00492DD6"/>
    <w:rsid w:val="00493EAB"/>
    <w:rsid w:val="00494547"/>
    <w:rsid w:val="0049648C"/>
    <w:rsid w:val="004A33AE"/>
    <w:rsid w:val="004A48E0"/>
    <w:rsid w:val="004A5E9E"/>
    <w:rsid w:val="004A78A9"/>
    <w:rsid w:val="004B0076"/>
    <w:rsid w:val="004B405F"/>
    <w:rsid w:val="004B4B97"/>
    <w:rsid w:val="004C0A45"/>
    <w:rsid w:val="004C0B3F"/>
    <w:rsid w:val="004C160D"/>
    <w:rsid w:val="004C20D0"/>
    <w:rsid w:val="004C2ABB"/>
    <w:rsid w:val="004C3A05"/>
    <w:rsid w:val="004C422F"/>
    <w:rsid w:val="004C446B"/>
    <w:rsid w:val="004C4983"/>
    <w:rsid w:val="004C557A"/>
    <w:rsid w:val="004C6B15"/>
    <w:rsid w:val="004C7F45"/>
    <w:rsid w:val="004D1795"/>
    <w:rsid w:val="004D19DE"/>
    <w:rsid w:val="004D2998"/>
    <w:rsid w:val="004D4C17"/>
    <w:rsid w:val="004D7150"/>
    <w:rsid w:val="004D77A2"/>
    <w:rsid w:val="004E041A"/>
    <w:rsid w:val="004E0FD5"/>
    <w:rsid w:val="004E1F91"/>
    <w:rsid w:val="004E36C9"/>
    <w:rsid w:val="004E44D2"/>
    <w:rsid w:val="004F0FF2"/>
    <w:rsid w:val="004F1295"/>
    <w:rsid w:val="004F2A04"/>
    <w:rsid w:val="004F3B22"/>
    <w:rsid w:val="005025B4"/>
    <w:rsid w:val="00503AA1"/>
    <w:rsid w:val="00503D24"/>
    <w:rsid w:val="00503E24"/>
    <w:rsid w:val="005040B1"/>
    <w:rsid w:val="0050578B"/>
    <w:rsid w:val="005069AB"/>
    <w:rsid w:val="00506F52"/>
    <w:rsid w:val="00511B79"/>
    <w:rsid w:val="00512090"/>
    <w:rsid w:val="00512FBA"/>
    <w:rsid w:val="0051495A"/>
    <w:rsid w:val="0051526A"/>
    <w:rsid w:val="00515E76"/>
    <w:rsid w:val="00516B9E"/>
    <w:rsid w:val="005228EC"/>
    <w:rsid w:val="00523244"/>
    <w:rsid w:val="0052325F"/>
    <w:rsid w:val="00523E4A"/>
    <w:rsid w:val="00524E33"/>
    <w:rsid w:val="0052519B"/>
    <w:rsid w:val="00525485"/>
    <w:rsid w:val="00530CF5"/>
    <w:rsid w:val="00530FF6"/>
    <w:rsid w:val="00532822"/>
    <w:rsid w:val="005337AE"/>
    <w:rsid w:val="00534AB0"/>
    <w:rsid w:val="00534E53"/>
    <w:rsid w:val="00535390"/>
    <w:rsid w:val="00535F31"/>
    <w:rsid w:val="00540ACD"/>
    <w:rsid w:val="00544BA1"/>
    <w:rsid w:val="00544E3E"/>
    <w:rsid w:val="00545242"/>
    <w:rsid w:val="005541EC"/>
    <w:rsid w:val="00556066"/>
    <w:rsid w:val="00560067"/>
    <w:rsid w:val="00560139"/>
    <w:rsid w:val="00561B2E"/>
    <w:rsid w:val="00562933"/>
    <w:rsid w:val="00564BE0"/>
    <w:rsid w:val="00567278"/>
    <w:rsid w:val="0057069B"/>
    <w:rsid w:val="005721C0"/>
    <w:rsid w:val="005729FB"/>
    <w:rsid w:val="00574DEF"/>
    <w:rsid w:val="00575012"/>
    <w:rsid w:val="00577F77"/>
    <w:rsid w:val="0058029E"/>
    <w:rsid w:val="00581409"/>
    <w:rsid w:val="00581A31"/>
    <w:rsid w:val="005823C2"/>
    <w:rsid w:val="00584420"/>
    <w:rsid w:val="0058511D"/>
    <w:rsid w:val="00585B7D"/>
    <w:rsid w:val="00586B36"/>
    <w:rsid w:val="00591362"/>
    <w:rsid w:val="00591AE0"/>
    <w:rsid w:val="0059228F"/>
    <w:rsid w:val="005931E0"/>
    <w:rsid w:val="0059461B"/>
    <w:rsid w:val="00595FD4"/>
    <w:rsid w:val="005A76F7"/>
    <w:rsid w:val="005B3EAA"/>
    <w:rsid w:val="005B4E89"/>
    <w:rsid w:val="005B500E"/>
    <w:rsid w:val="005B5978"/>
    <w:rsid w:val="005C02C0"/>
    <w:rsid w:val="005C064A"/>
    <w:rsid w:val="005C10EB"/>
    <w:rsid w:val="005C2D41"/>
    <w:rsid w:val="005C3064"/>
    <w:rsid w:val="005C4272"/>
    <w:rsid w:val="005C4422"/>
    <w:rsid w:val="005C5936"/>
    <w:rsid w:val="005C5DF8"/>
    <w:rsid w:val="005C7790"/>
    <w:rsid w:val="005D0E4A"/>
    <w:rsid w:val="005D18F9"/>
    <w:rsid w:val="005D4496"/>
    <w:rsid w:val="005D64C1"/>
    <w:rsid w:val="005D76B3"/>
    <w:rsid w:val="005E053F"/>
    <w:rsid w:val="005E0B1A"/>
    <w:rsid w:val="005E243E"/>
    <w:rsid w:val="005E265A"/>
    <w:rsid w:val="005E3437"/>
    <w:rsid w:val="005E4FF5"/>
    <w:rsid w:val="005E577B"/>
    <w:rsid w:val="005E5A45"/>
    <w:rsid w:val="005E5CED"/>
    <w:rsid w:val="005E6B15"/>
    <w:rsid w:val="005E71E0"/>
    <w:rsid w:val="005F1D02"/>
    <w:rsid w:val="005F332C"/>
    <w:rsid w:val="005F33B5"/>
    <w:rsid w:val="005F36DC"/>
    <w:rsid w:val="005F3C66"/>
    <w:rsid w:val="005F4BC6"/>
    <w:rsid w:val="005F68D6"/>
    <w:rsid w:val="005F73E2"/>
    <w:rsid w:val="0060302C"/>
    <w:rsid w:val="00603A02"/>
    <w:rsid w:val="006047D7"/>
    <w:rsid w:val="0060629B"/>
    <w:rsid w:val="00606BF8"/>
    <w:rsid w:val="00611BBC"/>
    <w:rsid w:val="00611D78"/>
    <w:rsid w:val="00613D7E"/>
    <w:rsid w:val="0061490D"/>
    <w:rsid w:val="0061571A"/>
    <w:rsid w:val="00616D2D"/>
    <w:rsid w:val="00622D8E"/>
    <w:rsid w:val="00624BF1"/>
    <w:rsid w:val="006268BC"/>
    <w:rsid w:val="00627A1D"/>
    <w:rsid w:val="0063233B"/>
    <w:rsid w:val="006328B0"/>
    <w:rsid w:val="00632B74"/>
    <w:rsid w:val="006356DE"/>
    <w:rsid w:val="00640848"/>
    <w:rsid w:val="00640BD5"/>
    <w:rsid w:val="00641521"/>
    <w:rsid w:val="00641902"/>
    <w:rsid w:val="00642409"/>
    <w:rsid w:val="006430BE"/>
    <w:rsid w:val="00643A5C"/>
    <w:rsid w:val="00644CAE"/>
    <w:rsid w:val="00645775"/>
    <w:rsid w:val="00645B31"/>
    <w:rsid w:val="00645C63"/>
    <w:rsid w:val="00645F5E"/>
    <w:rsid w:val="00650DC5"/>
    <w:rsid w:val="006519C9"/>
    <w:rsid w:val="006526E9"/>
    <w:rsid w:val="00654492"/>
    <w:rsid w:val="0065486F"/>
    <w:rsid w:val="0065660E"/>
    <w:rsid w:val="00656D68"/>
    <w:rsid w:val="00662227"/>
    <w:rsid w:val="0066462E"/>
    <w:rsid w:val="00664F76"/>
    <w:rsid w:val="00667850"/>
    <w:rsid w:val="00671364"/>
    <w:rsid w:val="00674ADE"/>
    <w:rsid w:val="00675477"/>
    <w:rsid w:val="00676833"/>
    <w:rsid w:val="00676B8D"/>
    <w:rsid w:val="00677900"/>
    <w:rsid w:val="00677979"/>
    <w:rsid w:val="006801B4"/>
    <w:rsid w:val="00682B5F"/>
    <w:rsid w:val="00683D74"/>
    <w:rsid w:val="0068682D"/>
    <w:rsid w:val="006874A4"/>
    <w:rsid w:val="006876C5"/>
    <w:rsid w:val="00690192"/>
    <w:rsid w:val="00690A93"/>
    <w:rsid w:val="00692643"/>
    <w:rsid w:val="0069377C"/>
    <w:rsid w:val="00693ACD"/>
    <w:rsid w:val="00694D18"/>
    <w:rsid w:val="0069501F"/>
    <w:rsid w:val="006963AA"/>
    <w:rsid w:val="006979F4"/>
    <w:rsid w:val="006A1085"/>
    <w:rsid w:val="006A10EE"/>
    <w:rsid w:val="006A2E71"/>
    <w:rsid w:val="006A391D"/>
    <w:rsid w:val="006A3BF2"/>
    <w:rsid w:val="006A5104"/>
    <w:rsid w:val="006A6574"/>
    <w:rsid w:val="006A6EDD"/>
    <w:rsid w:val="006A769D"/>
    <w:rsid w:val="006B395F"/>
    <w:rsid w:val="006B4203"/>
    <w:rsid w:val="006B4F8F"/>
    <w:rsid w:val="006B5F24"/>
    <w:rsid w:val="006B72C2"/>
    <w:rsid w:val="006C28E2"/>
    <w:rsid w:val="006C2FA7"/>
    <w:rsid w:val="006C3CDF"/>
    <w:rsid w:val="006C428E"/>
    <w:rsid w:val="006C611C"/>
    <w:rsid w:val="006C7237"/>
    <w:rsid w:val="006D0D02"/>
    <w:rsid w:val="006D39D7"/>
    <w:rsid w:val="006D3F06"/>
    <w:rsid w:val="006D59E8"/>
    <w:rsid w:val="006E0F54"/>
    <w:rsid w:val="006E2428"/>
    <w:rsid w:val="006E45CE"/>
    <w:rsid w:val="006E5782"/>
    <w:rsid w:val="006E7FE0"/>
    <w:rsid w:val="006F0329"/>
    <w:rsid w:val="006F20BB"/>
    <w:rsid w:val="006F334D"/>
    <w:rsid w:val="006F35F1"/>
    <w:rsid w:val="006F51B6"/>
    <w:rsid w:val="006F6301"/>
    <w:rsid w:val="006F67B2"/>
    <w:rsid w:val="006F7BC2"/>
    <w:rsid w:val="00700799"/>
    <w:rsid w:val="00701A66"/>
    <w:rsid w:val="0070223B"/>
    <w:rsid w:val="007029A7"/>
    <w:rsid w:val="007032BB"/>
    <w:rsid w:val="00703800"/>
    <w:rsid w:val="00704D90"/>
    <w:rsid w:val="00705A70"/>
    <w:rsid w:val="007064FD"/>
    <w:rsid w:val="00706EB5"/>
    <w:rsid w:val="00707915"/>
    <w:rsid w:val="007157FE"/>
    <w:rsid w:val="007166F1"/>
    <w:rsid w:val="0072037A"/>
    <w:rsid w:val="007217E0"/>
    <w:rsid w:val="00722517"/>
    <w:rsid w:val="00722BFE"/>
    <w:rsid w:val="007248DE"/>
    <w:rsid w:val="00724ED2"/>
    <w:rsid w:val="0072552A"/>
    <w:rsid w:val="007266D2"/>
    <w:rsid w:val="007275FA"/>
    <w:rsid w:val="00730077"/>
    <w:rsid w:val="00731F08"/>
    <w:rsid w:val="007320B8"/>
    <w:rsid w:val="0073235B"/>
    <w:rsid w:val="007323A9"/>
    <w:rsid w:val="00732FD5"/>
    <w:rsid w:val="00733D86"/>
    <w:rsid w:val="007369D0"/>
    <w:rsid w:val="007400A4"/>
    <w:rsid w:val="00741944"/>
    <w:rsid w:val="0074290F"/>
    <w:rsid w:val="007429A5"/>
    <w:rsid w:val="00743B09"/>
    <w:rsid w:val="00746A9D"/>
    <w:rsid w:val="007478A5"/>
    <w:rsid w:val="00747EBB"/>
    <w:rsid w:val="00751548"/>
    <w:rsid w:val="00751602"/>
    <w:rsid w:val="00754E13"/>
    <w:rsid w:val="00755215"/>
    <w:rsid w:val="00761F54"/>
    <w:rsid w:val="0076510E"/>
    <w:rsid w:val="00767E62"/>
    <w:rsid w:val="007711AB"/>
    <w:rsid w:val="00773B83"/>
    <w:rsid w:val="007745AE"/>
    <w:rsid w:val="00776FCC"/>
    <w:rsid w:val="00777653"/>
    <w:rsid w:val="00780238"/>
    <w:rsid w:val="00780D05"/>
    <w:rsid w:val="0078179A"/>
    <w:rsid w:val="00781BC3"/>
    <w:rsid w:val="00782CE3"/>
    <w:rsid w:val="007861B1"/>
    <w:rsid w:val="007919EE"/>
    <w:rsid w:val="00791C91"/>
    <w:rsid w:val="00792815"/>
    <w:rsid w:val="00792AA2"/>
    <w:rsid w:val="007938D2"/>
    <w:rsid w:val="00797FD1"/>
    <w:rsid w:val="007A00D2"/>
    <w:rsid w:val="007A04D3"/>
    <w:rsid w:val="007A1A42"/>
    <w:rsid w:val="007A3172"/>
    <w:rsid w:val="007A426B"/>
    <w:rsid w:val="007A62C6"/>
    <w:rsid w:val="007A6C8C"/>
    <w:rsid w:val="007A75EC"/>
    <w:rsid w:val="007B0326"/>
    <w:rsid w:val="007B1CD8"/>
    <w:rsid w:val="007B1EA1"/>
    <w:rsid w:val="007B1EB2"/>
    <w:rsid w:val="007B2409"/>
    <w:rsid w:val="007B4AD5"/>
    <w:rsid w:val="007B5FC6"/>
    <w:rsid w:val="007B7544"/>
    <w:rsid w:val="007C0241"/>
    <w:rsid w:val="007C06D5"/>
    <w:rsid w:val="007C093F"/>
    <w:rsid w:val="007C583F"/>
    <w:rsid w:val="007C5CC2"/>
    <w:rsid w:val="007D05D4"/>
    <w:rsid w:val="007D248D"/>
    <w:rsid w:val="007D2C88"/>
    <w:rsid w:val="007D5842"/>
    <w:rsid w:val="007D5E25"/>
    <w:rsid w:val="007D5E39"/>
    <w:rsid w:val="007D6A36"/>
    <w:rsid w:val="007D76D7"/>
    <w:rsid w:val="007E0258"/>
    <w:rsid w:val="007E510C"/>
    <w:rsid w:val="007F0A0F"/>
    <w:rsid w:val="007F1A6E"/>
    <w:rsid w:val="007F4ECC"/>
    <w:rsid w:val="007F5815"/>
    <w:rsid w:val="007F671E"/>
    <w:rsid w:val="007F7631"/>
    <w:rsid w:val="00803F5F"/>
    <w:rsid w:val="00805553"/>
    <w:rsid w:val="008056F4"/>
    <w:rsid w:val="0080665C"/>
    <w:rsid w:val="00807D9C"/>
    <w:rsid w:val="00807E6F"/>
    <w:rsid w:val="00807F6D"/>
    <w:rsid w:val="00807FD7"/>
    <w:rsid w:val="0081282A"/>
    <w:rsid w:val="0081374C"/>
    <w:rsid w:val="00815101"/>
    <w:rsid w:val="0081655F"/>
    <w:rsid w:val="00816E74"/>
    <w:rsid w:val="008207C2"/>
    <w:rsid w:val="008208CC"/>
    <w:rsid w:val="008250B3"/>
    <w:rsid w:val="0082550A"/>
    <w:rsid w:val="00825652"/>
    <w:rsid w:val="00830455"/>
    <w:rsid w:val="0083100A"/>
    <w:rsid w:val="00831836"/>
    <w:rsid w:val="0083291A"/>
    <w:rsid w:val="00832BC5"/>
    <w:rsid w:val="0083341B"/>
    <w:rsid w:val="008338F5"/>
    <w:rsid w:val="00834F6E"/>
    <w:rsid w:val="00837671"/>
    <w:rsid w:val="00837BD6"/>
    <w:rsid w:val="00840BF4"/>
    <w:rsid w:val="00841D49"/>
    <w:rsid w:val="00842597"/>
    <w:rsid w:val="00842838"/>
    <w:rsid w:val="00843AB6"/>
    <w:rsid w:val="00843DD4"/>
    <w:rsid w:val="00850D9C"/>
    <w:rsid w:val="00852B14"/>
    <w:rsid w:val="00853CE4"/>
    <w:rsid w:val="008550A3"/>
    <w:rsid w:val="00855EC6"/>
    <w:rsid w:val="00856730"/>
    <w:rsid w:val="008571C7"/>
    <w:rsid w:val="008573B7"/>
    <w:rsid w:val="0086160E"/>
    <w:rsid w:val="00861BA2"/>
    <w:rsid w:val="00862F20"/>
    <w:rsid w:val="00863A88"/>
    <w:rsid w:val="008641E6"/>
    <w:rsid w:val="00864D81"/>
    <w:rsid w:val="00865C98"/>
    <w:rsid w:val="008700B4"/>
    <w:rsid w:val="008707EC"/>
    <w:rsid w:val="00873849"/>
    <w:rsid w:val="00874B89"/>
    <w:rsid w:val="008755BB"/>
    <w:rsid w:val="00876808"/>
    <w:rsid w:val="00876C25"/>
    <w:rsid w:val="008776DE"/>
    <w:rsid w:val="00880460"/>
    <w:rsid w:val="00881C6F"/>
    <w:rsid w:val="00886489"/>
    <w:rsid w:val="00893EA3"/>
    <w:rsid w:val="00897B07"/>
    <w:rsid w:val="00897FE1"/>
    <w:rsid w:val="008A0826"/>
    <w:rsid w:val="008A365E"/>
    <w:rsid w:val="008A3B7E"/>
    <w:rsid w:val="008A5CDE"/>
    <w:rsid w:val="008A7540"/>
    <w:rsid w:val="008B0242"/>
    <w:rsid w:val="008B0F7F"/>
    <w:rsid w:val="008B1BF0"/>
    <w:rsid w:val="008B4AC4"/>
    <w:rsid w:val="008B5C80"/>
    <w:rsid w:val="008B6305"/>
    <w:rsid w:val="008C3666"/>
    <w:rsid w:val="008C3A12"/>
    <w:rsid w:val="008C4040"/>
    <w:rsid w:val="008C76B9"/>
    <w:rsid w:val="008D1A0D"/>
    <w:rsid w:val="008D2203"/>
    <w:rsid w:val="008D35F7"/>
    <w:rsid w:val="008D3630"/>
    <w:rsid w:val="008D6B51"/>
    <w:rsid w:val="008D6E01"/>
    <w:rsid w:val="008D6F70"/>
    <w:rsid w:val="008E139B"/>
    <w:rsid w:val="008E1CDF"/>
    <w:rsid w:val="008E23A4"/>
    <w:rsid w:val="008E286E"/>
    <w:rsid w:val="008E5422"/>
    <w:rsid w:val="008E6F01"/>
    <w:rsid w:val="008F08CA"/>
    <w:rsid w:val="008F1DCD"/>
    <w:rsid w:val="008F3F35"/>
    <w:rsid w:val="008F5A8B"/>
    <w:rsid w:val="008F62A2"/>
    <w:rsid w:val="008F6CD7"/>
    <w:rsid w:val="00904AC4"/>
    <w:rsid w:val="00904F8B"/>
    <w:rsid w:val="009054C5"/>
    <w:rsid w:val="009059F7"/>
    <w:rsid w:val="009067E3"/>
    <w:rsid w:val="00906845"/>
    <w:rsid w:val="00907B97"/>
    <w:rsid w:val="0091075F"/>
    <w:rsid w:val="0091138F"/>
    <w:rsid w:val="00914458"/>
    <w:rsid w:val="00915532"/>
    <w:rsid w:val="0091588D"/>
    <w:rsid w:val="00916964"/>
    <w:rsid w:val="00920617"/>
    <w:rsid w:val="009224A7"/>
    <w:rsid w:val="00924DAE"/>
    <w:rsid w:val="009259BC"/>
    <w:rsid w:val="00925F68"/>
    <w:rsid w:val="00926294"/>
    <w:rsid w:val="00927309"/>
    <w:rsid w:val="00931AEB"/>
    <w:rsid w:val="00931DB1"/>
    <w:rsid w:val="00933246"/>
    <w:rsid w:val="00934ECA"/>
    <w:rsid w:val="009360FB"/>
    <w:rsid w:val="00936AF5"/>
    <w:rsid w:val="00937D66"/>
    <w:rsid w:val="00940D85"/>
    <w:rsid w:val="009436A7"/>
    <w:rsid w:val="00943B29"/>
    <w:rsid w:val="009441C3"/>
    <w:rsid w:val="00945799"/>
    <w:rsid w:val="009513B5"/>
    <w:rsid w:val="009519FB"/>
    <w:rsid w:val="00954038"/>
    <w:rsid w:val="00954202"/>
    <w:rsid w:val="00955B5E"/>
    <w:rsid w:val="00962E5B"/>
    <w:rsid w:val="00963F99"/>
    <w:rsid w:val="009647EE"/>
    <w:rsid w:val="00966174"/>
    <w:rsid w:val="009670CA"/>
    <w:rsid w:val="00967B1E"/>
    <w:rsid w:val="00970BEB"/>
    <w:rsid w:val="00970ED2"/>
    <w:rsid w:val="00972143"/>
    <w:rsid w:val="009721D1"/>
    <w:rsid w:val="00972C65"/>
    <w:rsid w:val="00973F1A"/>
    <w:rsid w:val="0097573E"/>
    <w:rsid w:val="00975CAB"/>
    <w:rsid w:val="0097667E"/>
    <w:rsid w:val="0097670E"/>
    <w:rsid w:val="00977EBD"/>
    <w:rsid w:val="00977FBB"/>
    <w:rsid w:val="0098022B"/>
    <w:rsid w:val="00982484"/>
    <w:rsid w:val="00983387"/>
    <w:rsid w:val="0098362A"/>
    <w:rsid w:val="00984477"/>
    <w:rsid w:val="00984D5C"/>
    <w:rsid w:val="009931A1"/>
    <w:rsid w:val="00993AEA"/>
    <w:rsid w:val="00993E83"/>
    <w:rsid w:val="00995496"/>
    <w:rsid w:val="009954BB"/>
    <w:rsid w:val="009A34E7"/>
    <w:rsid w:val="009A4CA3"/>
    <w:rsid w:val="009A4F9C"/>
    <w:rsid w:val="009A58EC"/>
    <w:rsid w:val="009A6B63"/>
    <w:rsid w:val="009A7A0C"/>
    <w:rsid w:val="009A7DF9"/>
    <w:rsid w:val="009B0233"/>
    <w:rsid w:val="009B3013"/>
    <w:rsid w:val="009B312D"/>
    <w:rsid w:val="009B3C5A"/>
    <w:rsid w:val="009B41C6"/>
    <w:rsid w:val="009B47F5"/>
    <w:rsid w:val="009B50B5"/>
    <w:rsid w:val="009B5800"/>
    <w:rsid w:val="009B754E"/>
    <w:rsid w:val="009C2379"/>
    <w:rsid w:val="009C4D1F"/>
    <w:rsid w:val="009C62DE"/>
    <w:rsid w:val="009C7315"/>
    <w:rsid w:val="009D0258"/>
    <w:rsid w:val="009D0445"/>
    <w:rsid w:val="009D051E"/>
    <w:rsid w:val="009D07DB"/>
    <w:rsid w:val="009D249C"/>
    <w:rsid w:val="009D29AB"/>
    <w:rsid w:val="009D2D55"/>
    <w:rsid w:val="009D334B"/>
    <w:rsid w:val="009D3CB1"/>
    <w:rsid w:val="009D55CE"/>
    <w:rsid w:val="009D5AD7"/>
    <w:rsid w:val="009D6524"/>
    <w:rsid w:val="009E35C2"/>
    <w:rsid w:val="009E36BC"/>
    <w:rsid w:val="009E4A0C"/>
    <w:rsid w:val="009E56ED"/>
    <w:rsid w:val="009E7403"/>
    <w:rsid w:val="009F0755"/>
    <w:rsid w:val="009F1D77"/>
    <w:rsid w:val="009F2722"/>
    <w:rsid w:val="009F272B"/>
    <w:rsid w:val="009F594E"/>
    <w:rsid w:val="009F64A5"/>
    <w:rsid w:val="009F7A4A"/>
    <w:rsid w:val="00A05152"/>
    <w:rsid w:val="00A0721C"/>
    <w:rsid w:val="00A07373"/>
    <w:rsid w:val="00A07CB8"/>
    <w:rsid w:val="00A101DE"/>
    <w:rsid w:val="00A104C5"/>
    <w:rsid w:val="00A12E92"/>
    <w:rsid w:val="00A12F30"/>
    <w:rsid w:val="00A17140"/>
    <w:rsid w:val="00A20589"/>
    <w:rsid w:val="00A21889"/>
    <w:rsid w:val="00A22381"/>
    <w:rsid w:val="00A2349B"/>
    <w:rsid w:val="00A2397C"/>
    <w:rsid w:val="00A23C5B"/>
    <w:rsid w:val="00A2472C"/>
    <w:rsid w:val="00A2687F"/>
    <w:rsid w:val="00A26B02"/>
    <w:rsid w:val="00A26BC1"/>
    <w:rsid w:val="00A26DD3"/>
    <w:rsid w:val="00A3454A"/>
    <w:rsid w:val="00A34809"/>
    <w:rsid w:val="00A34DA6"/>
    <w:rsid w:val="00A37AFC"/>
    <w:rsid w:val="00A4164E"/>
    <w:rsid w:val="00A4177C"/>
    <w:rsid w:val="00A41DE6"/>
    <w:rsid w:val="00A434EC"/>
    <w:rsid w:val="00A470C8"/>
    <w:rsid w:val="00A50EB4"/>
    <w:rsid w:val="00A516AA"/>
    <w:rsid w:val="00A516CE"/>
    <w:rsid w:val="00A51AD2"/>
    <w:rsid w:val="00A52C58"/>
    <w:rsid w:val="00A60B97"/>
    <w:rsid w:val="00A60CAB"/>
    <w:rsid w:val="00A615E5"/>
    <w:rsid w:val="00A61CB8"/>
    <w:rsid w:val="00A62FDD"/>
    <w:rsid w:val="00A64C7B"/>
    <w:rsid w:val="00A65871"/>
    <w:rsid w:val="00A6654F"/>
    <w:rsid w:val="00A66B39"/>
    <w:rsid w:val="00A70AC2"/>
    <w:rsid w:val="00A73062"/>
    <w:rsid w:val="00A73404"/>
    <w:rsid w:val="00A743C2"/>
    <w:rsid w:val="00A751C4"/>
    <w:rsid w:val="00A77FD4"/>
    <w:rsid w:val="00A807F0"/>
    <w:rsid w:val="00A8323A"/>
    <w:rsid w:val="00A84D9D"/>
    <w:rsid w:val="00A87B18"/>
    <w:rsid w:val="00A90F9F"/>
    <w:rsid w:val="00A92FF2"/>
    <w:rsid w:val="00A95118"/>
    <w:rsid w:val="00A96C2B"/>
    <w:rsid w:val="00A977CC"/>
    <w:rsid w:val="00AA0AD2"/>
    <w:rsid w:val="00AA18FB"/>
    <w:rsid w:val="00AA3BFC"/>
    <w:rsid w:val="00AA4808"/>
    <w:rsid w:val="00AB1332"/>
    <w:rsid w:val="00AB14A7"/>
    <w:rsid w:val="00AB584A"/>
    <w:rsid w:val="00AB707A"/>
    <w:rsid w:val="00AB7A0E"/>
    <w:rsid w:val="00AC44FA"/>
    <w:rsid w:val="00AC4778"/>
    <w:rsid w:val="00AC58D0"/>
    <w:rsid w:val="00AC5F90"/>
    <w:rsid w:val="00AC7FAC"/>
    <w:rsid w:val="00AD4163"/>
    <w:rsid w:val="00AD5528"/>
    <w:rsid w:val="00AD56C7"/>
    <w:rsid w:val="00AD7558"/>
    <w:rsid w:val="00AD7721"/>
    <w:rsid w:val="00AE0DF2"/>
    <w:rsid w:val="00AE32F2"/>
    <w:rsid w:val="00AE3908"/>
    <w:rsid w:val="00AE406B"/>
    <w:rsid w:val="00AE7ED7"/>
    <w:rsid w:val="00AF1F58"/>
    <w:rsid w:val="00AF37E6"/>
    <w:rsid w:val="00AF4A91"/>
    <w:rsid w:val="00AF50F3"/>
    <w:rsid w:val="00AF58AB"/>
    <w:rsid w:val="00AF5FF4"/>
    <w:rsid w:val="00AF6442"/>
    <w:rsid w:val="00AF64B5"/>
    <w:rsid w:val="00B01589"/>
    <w:rsid w:val="00B0427E"/>
    <w:rsid w:val="00B048CD"/>
    <w:rsid w:val="00B06407"/>
    <w:rsid w:val="00B077DD"/>
    <w:rsid w:val="00B10548"/>
    <w:rsid w:val="00B1079E"/>
    <w:rsid w:val="00B10E17"/>
    <w:rsid w:val="00B134AA"/>
    <w:rsid w:val="00B138CE"/>
    <w:rsid w:val="00B14032"/>
    <w:rsid w:val="00B14ADB"/>
    <w:rsid w:val="00B15CA9"/>
    <w:rsid w:val="00B2061D"/>
    <w:rsid w:val="00B226D4"/>
    <w:rsid w:val="00B231FB"/>
    <w:rsid w:val="00B23750"/>
    <w:rsid w:val="00B2507E"/>
    <w:rsid w:val="00B25D18"/>
    <w:rsid w:val="00B263DB"/>
    <w:rsid w:val="00B26600"/>
    <w:rsid w:val="00B2695B"/>
    <w:rsid w:val="00B27501"/>
    <w:rsid w:val="00B33856"/>
    <w:rsid w:val="00B3700D"/>
    <w:rsid w:val="00B42047"/>
    <w:rsid w:val="00B43322"/>
    <w:rsid w:val="00B45822"/>
    <w:rsid w:val="00B47343"/>
    <w:rsid w:val="00B503AF"/>
    <w:rsid w:val="00B54458"/>
    <w:rsid w:val="00B56B81"/>
    <w:rsid w:val="00B6260C"/>
    <w:rsid w:val="00B65396"/>
    <w:rsid w:val="00B72900"/>
    <w:rsid w:val="00B73CE8"/>
    <w:rsid w:val="00B749EF"/>
    <w:rsid w:val="00B757D7"/>
    <w:rsid w:val="00B776DC"/>
    <w:rsid w:val="00B81A27"/>
    <w:rsid w:val="00B81BFA"/>
    <w:rsid w:val="00B81D7D"/>
    <w:rsid w:val="00B828C3"/>
    <w:rsid w:val="00B829D3"/>
    <w:rsid w:val="00B844C2"/>
    <w:rsid w:val="00B8519F"/>
    <w:rsid w:val="00B85C8C"/>
    <w:rsid w:val="00B918F3"/>
    <w:rsid w:val="00B93122"/>
    <w:rsid w:val="00B93DFF"/>
    <w:rsid w:val="00B95878"/>
    <w:rsid w:val="00BA1D72"/>
    <w:rsid w:val="00BA1E3C"/>
    <w:rsid w:val="00BA2B08"/>
    <w:rsid w:val="00BA492A"/>
    <w:rsid w:val="00BA64C6"/>
    <w:rsid w:val="00BB033D"/>
    <w:rsid w:val="00BB0652"/>
    <w:rsid w:val="00BB0845"/>
    <w:rsid w:val="00BB2ACA"/>
    <w:rsid w:val="00BB2D84"/>
    <w:rsid w:val="00BB3C16"/>
    <w:rsid w:val="00BB57D8"/>
    <w:rsid w:val="00BB58E9"/>
    <w:rsid w:val="00BB596B"/>
    <w:rsid w:val="00BB6287"/>
    <w:rsid w:val="00BC0A1D"/>
    <w:rsid w:val="00BC73B6"/>
    <w:rsid w:val="00BC7CE3"/>
    <w:rsid w:val="00BD1CF5"/>
    <w:rsid w:val="00BD2BDA"/>
    <w:rsid w:val="00BD4110"/>
    <w:rsid w:val="00BD5DF7"/>
    <w:rsid w:val="00BD6815"/>
    <w:rsid w:val="00BE5363"/>
    <w:rsid w:val="00BE60A3"/>
    <w:rsid w:val="00BE6597"/>
    <w:rsid w:val="00BE7334"/>
    <w:rsid w:val="00BF1AB1"/>
    <w:rsid w:val="00BF24F9"/>
    <w:rsid w:val="00BF5DA1"/>
    <w:rsid w:val="00BF7339"/>
    <w:rsid w:val="00C0075F"/>
    <w:rsid w:val="00C03217"/>
    <w:rsid w:val="00C04882"/>
    <w:rsid w:val="00C07521"/>
    <w:rsid w:val="00C108FB"/>
    <w:rsid w:val="00C12D42"/>
    <w:rsid w:val="00C14E84"/>
    <w:rsid w:val="00C2072F"/>
    <w:rsid w:val="00C2094F"/>
    <w:rsid w:val="00C24295"/>
    <w:rsid w:val="00C2714A"/>
    <w:rsid w:val="00C27228"/>
    <w:rsid w:val="00C303D1"/>
    <w:rsid w:val="00C33536"/>
    <w:rsid w:val="00C343CE"/>
    <w:rsid w:val="00C358B0"/>
    <w:rsid w:val="00C35967"/>
    <w:rsid w:val="00C375ED"/>
    <w:rsid w:val="00C40FCF"/>
    <w:rsid w:val="00C41EBE"/>
    <w:rsid w:val="00C4462C"/>
    <w:rsid w:val="00C458F4"/>
    <w:rsid w:val="00C5487A"/>
    <w:rsid w:val="00C55001"/>
    <w:rsid w:val="00C620CB"/>
    <w:rsid w:val="00C62630"/>
    <w:rsid w:val="00C64914"/>
    <w:rsid w:val="00C729BB"/>
    <w:rsid w:val="00C73006"/>
    <w:rsid w:val="00C74DB3"/>
    <w:rsid w:val="00C772E2"/>
    <w:rsid w:val="00C82B71"/>
    <w:rsid w:val="00C83D46"/>
    <w:rsid w:val="00C83EF4"/>
    <w:rsid w:val="00C86F7E"/>
    <w:rsid w:val="00C87C65"/>
    <w:rsid w:val="00C90569"/>
    <w:rsid w:val="00C90CB6"/>
    <w:rsid w:val="00C94A75"/>
    <w:rsid w:val="00C974F6"/>
    <w:rsid w:val="00CA1BEF"/>
    <w:rsid w:val="00CA30DA"/>
    <w:rsid w:val="00CA3351"/>
    <w:rsid w:val="00CA56A4"/>
    <w:rsid w:val="00CB2A0A"/>
    <w:rsid w:val="00CB2F05"/>
    <w:rsid w:val="00CB39D1"/>
    <w:rsid w:val="00CB3EF2"/>
    <w:rsid w:val="00CB73CF"/>
    <w:rsid w:val="00CC05E1"/>
    <w:rsid w:val="00CC2608"/>
    <w:rsid w:val="00CC31DA"/>
    <w:rsid w:val="00CC3A0C"/>
    <w:rsid w:val="00CC3C70"/>
    <w:rsid w:val="00CC5244"/>
    <w:rsid w:val="00CC5C76"/>
    <w:rsid w:val="00CC701F"/>
    <w:rsid w:val="00CD10B1"/>
    <w:rsid w:val="00CD416D"/>
    <w:rsid w:val="00CD5C5B"/>
    <w:rsid w:val="00CD6CDC"/>
    <w:rsid w:val="00CD74BE"/>
    <w:rsid w:val="00CE0D61"/>
    <w:rsid w:val="00CE1E10"/>
    <w:rsid w:val="00CE475F"/>
    <w:rsid w:val="00CE7D8D"/>
    <w:rsid w:val="00CF01C2"/>
    <w:rsid w:val="00CF1841"/>
    <w:rsid w:val="00CF3252"/>
    <w:rsid w:val="00CF59E2"/>
    <w:rsid w:val="00CF6315"/>
    <w:rsid w:val="00CF6470"/>
    <w:rsid w:val="00CF683C"/>
    <w:rsid w:val="00CF7514"/>
    <w:rsid w:val="00D00C82"/>
    <w:rsid w:val="00D0128C"/>
    <w:rsid w:val="00D056E4"/>
    <w:rsid w:val="00D05BF3"/>
    <w:rsid w:val="00D06115"/>
    <w:rsid w:val="00D13827"/>
    <w:rsid w:val="00D14AC6"/>
    <w:rsid w:val="00D15DD8"/>
    <w:rsid w:val="00D170F3"/>
    <w:rsid w:val="00D21367"/>
    <w:rsid w:val="00D242E9"/>
    <w:rsid w:val="00D314A4"/>
    <w:rsid w:val="00D31C30"/>
    <w:rsid w:val="00D33C3F"/>
    <w:rsid w:val="00D33DDB"/>
    <w:rsid w:val="00D34995"/>
    <w:rsid w:val="00D3657A"/>
    <w:rsid w:val="00D36AB1"/>
    <w:rsid w:val="00D40866"/>
    <w:rsid w:val="00D40BAC"/>
    <w:rsid w:val="00D417B8"/>
    <w:rsid w:val="00D41F51"/>
    <w:rsid w:val="00D449F0"/>
    <w:rsid w:val="00D45771"/>
    <w:rsid w:val="00D45D05"/>
    <w:rsid w:val="00D45EE9"/>
    <w:rsid w:val="00D513CB"/>
    <w:rsid w:val="00D55A32"/>
    <w:rsid w:val="00D55FAE"/>
    <w:rsid w:val="00D56542"/>
    <w:rsid w:val="00D57394"/>
    <w:rsid w:val="00D60E40"/>
    <w:rsid w:val="00D612EE"/>
    <w:rsid w:val="00D61B6F"/>
    <w:rsid w:val="00D62012"/>
    <w:rsid w:val="00D624FE"/>
    <w:rsid w:val="00D63BF1"/>
    <w:rsid w:val="00D6458B"/>
    <w:rsid w:val="00D6725B"/>
    <w:rsid w:val="00D73838"/>
    <w:rsid w:val="00D74520"/>
    <w:rsid w:val="00D745A7"/>
    <w:rsid w:val="00D77A80"/>
    <w:rsid w:val="00D80183"/>
    <w:rsid w:val="00D8138A"/>
    <w:rsid w:val="00D839CE"/>
    <w:rsid w:val="00D839D6"/>
    <w:rsid w:val="00D86FC9"/>
    <w:rsid w:val="00D87912"/>
    <w:rsid w:val="00D901E0"/>
    <w:rsid w:val="00D92C3B"/>
    <w:rsid w:val="00D93052"/>
    <w:rsid w:val="00D961A8"/>
    <w:rsid w:val="00D9651E"/>
    <w:rsid w:val="00DA2808"/>
    <w:rsid w:val="00DA2B53"/>
    <w:rsid w:val="00DA6F6E"/>
    <w:rsid w:val="00DB2441"/>
    <w:rsid w:val="00DB3C27"/>
    <w:rsid w:val="00DB71E9"/>
    <w:rsid w:val="00DB7C04"/>
    <w:rsid w:val="00DC1C7A"/>
    <w:rsid w:val="00DC28AD"/>
    <w:rsid w:val="00DC2E5F"/>
    <w:rsid w:val="00DC3C4C"/>
    <w:rsid w:val="00DC4EE7"/>
    <w:rsid w:val="00DC51D0"/>
    <w:rsid w:val="00DD09EB"/>
    <w:rsid w:val="00DD0C68"/>
    <w:rsid w:val="00DD154F"/>
    <w:rsid w:val="00DD15F5"/>
    <w:rsid w:val="00DD2730"/>
    <w:rsid w:val="00DD40D5"/>
    <w:rsid w:val="00DD6155"/>
    <w:rsid w:val="00DD64E5"/>
    <w:rsid w:val="00DD7EC0"/>
    <w:rsid w:val="00DE0236"/>
    <w:rsid w:val="00DE0907"/>
    <w:rsid w:val="00DE175F"/>
    <w:rsid w:val="00DE2ED4"/>
    <w:rsid w:val="00DE3685"/>
    <w:rsid w:val="00DE403E"/>
    <w:rsid w:val="00DE42AF"/>
    <w:rsid w:val="00DE66F2"/>
    <w:rsid w:val="00DE73A8"/>
    <w:rsid w:val="00DF2202"/>
    <w:rsid w:val="00DF2FDE"/>
    <w:rsid w:val="00DF4014"/>
    <w:rsid w:val="00DF6199"/>
    <w:rsid w:val="00DF6588"/>
    <w:rsid w:val="00E009D5"/>
    <w:rsid w:val="00E023D3"/>
    <w:rsid w:val="00E03EE3"/>
    <w:rsid w:val="00E04AD5"/>
    <w:rsid w:val="00E0786A"/>
    <w:rsid w:val="00E07A9F"/>
    <w:rsid w:val="00E110B9"/>
    <w:rsid w:val="00E11739"/>
    <w:rsid w:val="00E118AE"/>
    <w:rsid w:val="00E11C4C"/>
    <w:rsid w:val="00E11F8B"/>
    <w:rsid w:val="00E157A2"/>
    <w:rsid w:val="00E1596D"/>
    <w:rsid w:val="00E164E9"/>
    <w:rsid w:val="00E21116"/>
    <w:rsid w:val="00E21E6C"/>
    <w:rsid w:val="00E2362A"/>
    <w:rsid w:val="00E23E70"/>
    <w:rsid w:val="00E25B6B"/>
    <w:rsid w:val="00E27797"/>
    <w:rsid w:val="00E27D08"/>
    <w:rsid w:val="00E30363"/>
    <w:rsid w:val="00E30B55"/>
    <w:rsid w:val="00E32141"/>
    <w:rsid w:val="00E32D78"/>
    <w:rsid w:val="00E36F9C"/>
    <w:rsid w:val="00E374D4"/>
    <w:rsid w:val="00E431C7"/>
    <w:rsid w:val="00E4320F"/>
    <w:rsid w:val="00E43592"/>
    <w:rsid w:val="00E43D89"/>
    <w:rsid w:val="00E45015"/>
    <w:rsid w:val="00E4604D"/>
    <w:rsid w:val="00E4722F"/>
    <w:rsid w:val="00E47EDE"/>
    <w:rsid w:val="00E520EE"/>
    <w:rsid w:val="00E5380D"/>
    <w:rsid w:val="00E55B11"/>
    <w:rsid w:val="00E57A19"/>
    <w:rsid w:val="00E57AFE"/>
    <w:rsid w:val="00E6019C"/>
    <w:rsid w:val="00E621A2"/>
    <w:rsid w:val="00E62A68"/>
    <w:rsid w:val="00E65497"/>
    <w:rsid w:val="00E70DC8"/>
    <w:rsid w:val="00E71589"/>
    <w:rsid w:val="00E7373A"/>
    <w:rsid w:val="00E74444"/>
    <w:rsid w:val="00E773E3"/>
    <w:rsid w:val="00E80D14"/>
    <w:rsid w:val="00E81C51"/>
    <w:rsid w:val="00E83D72"/>
    <w:rsid w:val="00E84DE3"/>
    <w:rsid w:val="00E85499"/>
    <w:rsid w:val="00E854CB"/>
    <w:rsid w:val="00E85CED"/>
    <w:rsid w:val="00E86A26"/>
    <w:rsid w:val="00E903A7"/>
    <w:rsid w:val="00E9052D"/>
    <w:rsid w:val="00E913D6"/>
    <w:rsid w:val="00EA0CFF"/>
    <w:rsid w:val="00EA15F2"/>
    <w:rsid w:val="00EA1C7E"/>
    <w:rsid w:val="00EA33B6"/>
    <w:rsid w:val="00EA550D"/>
    <w:rsid w:val="00EA60A2"/>
    <w:rsid w:val="00EA79D4"/>
    <w:rsid w:val="00EB3500"/>
    <w:rsid w:val="00EB3B2A"/>
    <w:rsid w:val="00EB3C9C"/>
    <w:rsid w:val="00EB7099"/>
    <w:rsid w:val="00EC0195"/>
    <w:rsid w:val="00EC0C7B"/>
    <w:rsid w:val="00EC0D06"/>
    <w:rsid w:val="00EC28AF"/>
    <w:rsid w:val="00EC2D90"/>
    <w:rsid w:val="00EC305B"/>
    <w:rsid w:val="00EC58E2"/>
    <w:rsid w:val="00EC7F17"/>
    <w:rsid w:val="00ED7D76"/>
    <w:rsid w:val="00EE1EEE"/>
    <w:rsid w:val="00EE2F72"/>
    <w:rsid w:val="00EE3278"/>
    <w:rsid w:val="00EE4833"/>
    <w:rsid w:val="00EE6F75"/>
    <w:rsid w:val="00EE7022"/>
    <w:rsid w:val="00EE72AE"/>
    <w:rsid w:val="00EF128B"/>
    <w:rsid w:val="00EF2665"/>
    <w:rsid w:val="00EF2B6D"/>
    <w:rsid w:val="00EF3ED3"/>
    <w:rsid w:val="00EF6029"/>
    <w:rsid w:val="00EF6D9A"/>
    <w:rsid w:val="00EF7063"/>
    <w:rsid w:val="00EF72AC"/>
    <w:rsid w:val="00F003B3"/>
    <w:rsid w:val="00F00B45"/>
    <w:rsid w:val="00F00B51"/>
    <w:rsid w:val="00F00CC5"/>
    <w:rsid w:val="00F00EBB"/>
    <w:rsid w:val="00F01C10"/>
    <w:rsid w:val="00F03CDA"/>
    <w:rsid w:val="00F07BC2"/>
    <w:rsid w:val="00F10441"/>
    <w:rsid w:val="00F111A6"/>
    <w:rsid w:val="00F115A2"/>
    <w:rsid w:val="00F15277"/>
    <w:rsid w:val="00F15CFE"/>
    <w:rsid w:val="00F16507"/>
    <w:rsid w:val="00F16644"/>
    <w:rsid w:val="00F177BB"/>
    <w:rsid w:val="00F17DF9"/>
    <w:rsid w:val="00F21094"/>
    <w:rsid w:val="00F210BD"/>
    <w:rsid w:val="00F25439"/>
    <w:rsid w:val="00F25551"/>
    <w:rsid w:val="00F33FA1"/>
    <w:rsid w:val="00F35236"/>
    <w:rsid w:val="00F3637F"/>
    <w:rsid w:val="00F404B5"/>
    <w:rsid w:val="00F413B3"/>
    <w:rsid w:val="00F41863"/>
    <w:rsid w:val="00F4193B"/>
    <w:rsid w:val="00F43428"/>
    <w:rsid w:val="00F46379"/>
    <w:rsid w:val="00F463C5"/>
    <w:rsid w:val="00F465EF"/>
    <w:rsid w:val="00F508E1"/>
    <w:rsid w:val="00F50EEC"/>
    <w:rsid w:val="00F55164"/>
    <w:rsid w:val="00F5632B"/>
    <w:rsid w:val="00F5699C"/>
    <w:rsid w:val="00F605ED"/>
    <w:rsid w:val="00F607A2"/>
    <w:rsid w:val="00F60B22"/>
    <w:rsid w:val="00F63A31"/>
    <w:rsid w:val="00F64684"/>
    <w:rsid w:val="00F64BB2"/>
    <w:rsid w:val="00F67011"/>
    <w:rsid w:val="00F71A93"/>
    <w:rsid w:val="00F71E48"/>
    <w:rsid w:val="00F74008"/>
    <w:rsid w:val="00F741A8"/>
    <w:rsid w:val="00F743D7"/>
    <w:rsid w:val="00F746BF"/>
    <w:rsid w:val="00F83D9C"/>
    <w:rsid w:val="00F84AB2"/>
    <w:rsid w:val="00F85D1A"/>
    <w:rsid w:val="00F92180"/>
    <w:rsid w:val="00F924CC"/>
    <w:rsid w:val="00F94F3E"/>
    <w:rsid w:val="00F96546"/>
    <w:rsid w:val="00F96920"/>
    <w:rsid w:val="00FA0B48"/>
    <w:rsid w:val="00FA113F"/>
    <w:rsid w:val="00FA4BA5"/>
    <w:rsid w:val="00FA4E53"/>
    <w:rsid w:val="00FA5B92"/>
    <w:rsid w:val="00FA5F3B"/>
    <w:rsid w:val="00FA770D"/>
    <w:rsid w:val="00FA7D7D"/>
    <w:rsid w:val="00FB142F"/>
    <w:rsid w:val="00FB23AD"/>
    <w:rsid w:val="00FB23C2"/>
    <w:rsid w:val="00FB3545"/>
    <w:rsid w:val="00FB46EC"/>
    <w:rsid w:val="00FB4A1A"/>
    <w:rsid w:val="00FB7430"/>
    <w:rsid w:val="00FB7D3C"/>
    <w:rsid w:val="00FC2693"/>
    <w:rsid w:val="00FC3093"/>
    <w:rsid w:val="00FC309B"/>
    <w:rsid w:val="00FC5154"/>
    <w:rsid w:val="00FC56F4"/>
    <w:rsid w:val="00FC58E3"/>
    <w:rsid w:val="00FC6C7B"/>
    <w:rsid w:val="00FD0540"/>
    <w:rsid w:val="00FD29DA"/>
    <w:rsid w:val="00FD2BB0"/>
    <w:rsid w:val="00FD2C4A"/>
    <w:rsid w:val="00FD5EAD"/>
    <w:rsid w:val="00FD71BF"/>
    <w:rsid w:val="00FE3A71"/>
    <w:rsid w:val="00FE524B"/>
    <w:rsid w:val="00FE552B"/>
    <w:rsid w:val="00FE6985"/>
    <w:rsid w:val="00FE7053"/>
    <w:rsid w:val="00FF0D1B"/>
    <w:rsid w:val="00FF2B84"/>
    <w:rsid w:val="00FF49D3"/>
    <w:rsid w:val="00FF69DC"/>
    <w:rsid w:val="00FF6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7F17CC"/>
  <w15:docId w15:val="{1FCDC7F6-DDAB-4A5F-860F-552E9835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722"/>
    <w:pPr>
      <w:jc w:val="both"/>
    </w:pPr>
    <w:rPr>
      <w:rFonts w:ascii="Garamond" w:hAnsi="Garamond"/>
      <w:sz w:val="22"/>
      <w:lang w:val="en-IN"/>
    </w:rPr>
  </w:style>
  <w:style w:type="paragraph" w:styleId="Heading1">
    <w:name w:val="heading 1"/>
    <w:basedOn w:val="HeadingBase"/>
    <w:next w:val="BodyText"/>
    <w:qFormat/>
    <w:rsid w:val="009F2722"/>
    <w:pPr>
      <w:ind w:left="-2160"/>
      <w:jc w:val="left"/>
      <w:outlineLvl w:val="0"/>
    </w:pPr>
    <w:rPr>
      <w:spacing w:val="20"/>
      <w:kern w:val="28"/>
      <w:sz w:val="23"/>
    </w:rPr>
  </w:style>
  <w:style w:type="paragraph" w:styleId="Heading2">
    <w:name w:val="heading 2"/>
    <w:basedOn w:val="HeadingBase"/>
    <w:next w:val="BodyText"/>
    <w:qFormat/>
    <w:rsid w:val="009F2722"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BodyText"/>
    <w:link w:val="Heading3Char"/>
    <w:qFormat/>
    <w:rsid w:val="009F2722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9F2722"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BodyText"/>
    <w:qFormat/>
    <w:rsid w:val="009F2722"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qFormat/>
    <w:rsid w:val="009F2722"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BodyText"/>
    <w:next w:val="BodyText"/>
    <w:rsid w:val="009F2722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rsid w:val="009F2722"/>
    <w:pPr>
      <w:spacing w:after="220" w:line="240" w:lineRule="atLeast"/>
    </w:pPr>
  </w:style>
  <w:style w:type="paragraph" w:customStyle="1" w:styleId="HeaderBase">
    <w:name w:val="Header Base"/>
    <w:basedOn w:val="Normal"/>
    <w:rsid w:val="009F2722"/>
    <w:pPr>
      <w:spacing w:before="220" w:after="220" w:line="220" w:lineRule="atLeast"/>
      <w:ind w:left="-2160"/>
    </w:pPr>
    <w:rPr>
      <w:caps/>
    </w:rPr>
  </w:style>
  <w:style w:type="paragraph" w:customStyle="1" w:styleId="DocumentLabel">
    <w:name w:val="Document Label"/>
    <w:basedOn w:val="Normal"/>
    <w:next w:val="SectionTitle"/>
    <w:rsid w:val="009F2722"/>
    <w:pPr>
      <w:spacing w:after="220"/>
    </w:pPr>
    <w:rPr>
      <w:spacing w:val="-20"/>
      <w:sz w:val="48"/>
    </w:rPr>
  </w:style>
  <w:style w:type="paragraph" w:customStyle="1" w:styleId="SectionTitle">
    <w:name w:val="Section Title"/>
    <w:basedOn w:val="Normal"/>
    <w:next w:val="Objective"/>
    <w:rsid w:val="009F2722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9F2722"/>
    <w:pPr>
      <w:spacing w:before="60" w:after="220" w:line="220" w:lineRule="atLeast"/>
    </w:pPr>
  </w:style>
  <w:style w:type="paragraph" w:customStyle="1" w:styleId="CompanyName">
    <w:name w:val="Company Name"/>
    <w:basedOn w:val="Normal"/>
    <w:next w:val="JobTitle"/>
    <w:rsid w:val="009F2722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Achievement"/>
    <w:rsid w:val="009F2722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customStyle="1" w:styleId="Achievement">
    <w:name w:val="Achievement"/>
    <w:basedOn w:val="BodyText"/>
    <w:rsid w:val="002630C6"/>
    <w:pPr>
      <w:numPr>
        <w:numId w:val="1"/>
      </w:numPr>
      <w:spacing w:after="60"/>
    </w:pPr>
  </w:style>
  <w:style w:type="paragraph" w:customStyle="1" w:styleId="Name">
    <w:name w:val="Name"/>
    <w:basedOn w:val="Normal"/>
    <w:next w:val="Normal"/>
    <w:rsid w:val="009F2722"/>
    <w:pPr>
      <w:spacing w:after="440" w:line="240" w:lineRule="atLeast"/>
      <w:jc w:val="center"/>
    </w:pPr>
    <w:rPr>
      <w:caps/>
      <w:spacing w:val="80"/>
      <w:sz w:val="44"/>
    </w:rPr>
  </w:style>
  <w:style w:type="paragraph" w:styleId="Date">
    <w:name w:val="Date"/>
    <w:basedOn w:val="BodyText"/>
    <w:rsid w:val="009F2722"/>
    <w:pPr>
      <w:keepNext/>
    </w:pPr>
  </w:style>
  <w:style w:type="paragraph" w:customStyle="1" w:styleId="CityState">
    <w:name w:val="City/State"/>
    <w:basedOn w:val="BodyText"/>
    <w:next w:val="BodyText"/>
    <w:rsid w:val="009F2722"/>
    <w:pPr>
      <w:keepNext/>
    </w:pPr>
  </w:style>
  <w:style w:type="paragraph" w:customStyle="1" w:styleId="Institution">
    <w:name w:val="Institution"/>
    <w:basedOn w:val="Normal"/>
    <w:next w:val="Achievement"/>
    <w:rsid w:val="009F2722"/>
    <w:pPr>
      <w:tabs>
        <w:tab w:val="left" w:pos="1440"/>
        <w:tab w:val="right" w:pos="6480"/>
      </w:tabs>
      <w:spacing w:before="60" w:line="220" w:lineRule="atLeast"/>
      <w:jc w:val="left"/>
    </w:pPr>
  </w:style>
  <w:style w:type="character" w:customStyle="1" w:styleId="Lead-inEmphasis">
    <w:name w:val="Lead-in Emphasis"/>
    <w:rsid w:val="009F2722"/>
    <w:rPr>
      <w:rFonts w:ascii="Arial Black" w:hAnsi="Arial Black"/>
      <w:spacing w:val="-6"/>
      <w:sz w:val="18"/>
    </w:rPr>
  </w:style>
  <w:style w:type="paragraph" w:styleId="Header">
    <w:name w:val="header"/>
    <w:basedOn w:val="HeaderBase"/>
    <w:rsid w:val="009F2722"/>
  </w:style>
  <w:style w:type="paragraph" w:styleId="Footer">
    <w:name w:val="footer"/>
    <w:basedOn w:val="HeaderBase"/>
    <w:rsid w:val="009F2722"/>
    <w:pPr>
      <w:tabs>
        <w:tab w:val="right" w:pos="7320"/>
      </w:tabs>
      <w:spacing w:line="240" w:lineRule="atLeast"/>
      <w:ind w:right="-840"/>
      <w:jc w:val="left"/>
    </w:pPr>
  </w:style>
  <w:style w:type="paragraph" w:customStyle="1" w:styleId="Address1">
    <w:name w:val="Address 1"/>
    <w:basedOn w:val="Normal"/>
    <w:rsid w:val="009F2722"/>
    <w:pPr>
      <w:spacing w:line="160" w:lineRule="atLeast"/>
      <w:jc w:val="center"/>
    </w:pPr>
    <w:rPr>
      <w:caps/>
      <w:spacing w:val="30"/>
      <w:sz w:val="15"/>
    </w:rPr>
  </w:style>
  <w:style w:type="paragraph" w:customStyle="1" w:styleId="SectionSubtitle">
    <w:name w:val="Section Subtitle"/>
    <w:basedOn w:val="SectionTitle"/>
    <w:next w:val="Normal"/>
    <w:rsid w:val="009F2722"/>
    <w:rPr>
      <w:i/>
      <w:caps w:val="0"/>
      <w:spacing w:val="10"/>
      <w:sz w:val="24"/>
    </w:rPr>
  </w:style>
  <w:style w:type="paragraph" w:customStyle="1" w:styleId="Address2">
    <w:name w:val="Address 2"/>
    <w:basedOn w:val="Normal"/>
    <w:rsid w:val="009F2722"/>
    <w:pPr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rsid w:val="009F2722"/>
    <w:rPr>
      <w:sz w:val="24"/>
    </w:rPr>
  </w:style>
  <w:style w:type="character" w:styleId="Emphasis">
    <w:name w:val="Emphasis"/>
    <w:qFormat/>
    <w:rsid w:val="009F2722"/>
    <w:rPr>
      <w:rFonts w:ascii="Garamond" w:hAnsi="Garamond"/>
      <w:caps/>
      <w:spacing w:val="0"/>
      <w:sz w:val="18"/>
    </w:rPr>
  </w:style>
  <w:style w:type="paragraph" w:styleId="BodyTextIndent">
    <w:name w:val="Body Text Indent"/>
    <w:basedOn w:val="BodyText"/>
    <w:rsid w:val="009F2722"/>
    <w:pPr>
      <w:ind w:left="720"/>
    </w:pPr>
  </w:style>
  <w:style w:type="character" w:customStyle="1" w:styleId="Job">
    <w:name w:val="Job"/>
    <w:basedOn w:val="DefaultParagraphFont"/>
    <w:rsid w:val="009F2722"/>
  </w:style>
  <w:style w:type="paragraph" w:customStyle="1" w:styleId="PersonalData">
    <w:name w:val="Personal Data"/>
    <w:basedOn w:val="BodyText"/>
    <w:rsid w:val="009F2722"/>
    <w:pPr>
      <w:spacing w:after="120" w:line="240" w:lineRule="exact"/>
      <w:ind w:left="-1080" w:right="1080"/>
    </w:pPr>
    <w:rPr>
      <w:rFonts w:ascii="Arial" w:hAnsi="Arial"/>
      <w:i/>
    </w:rPr>
  </w:style>
  <w:style w:type="paragraph" w:customStyle="1" w:styleId="CompanyNameOne">
    <w:name w:val="Company Name One"/>
    <w:basedOn w:val="CompanyName"/>
    <w:next w:val="JobTitle"/>
    <w:rsid w:val="009F2722"/>
    <w:pPr>
      <w:spacing w:before="60"/>
    </w:pPr>
  </w:style>
  <w:style w:type="paragraph" w:customStyle="1" w:styleId="NoTitle">
    <w:name w:val="No Title"/>
    <w:basedOn w:val="SectionTitle"/>
    <w:rsid w:val="009F2722"/>
    <w:pPr>
      <w:pBdr>
        <w:bottom w:val="none" w:sz="0" w:space="0" w:color="auto"/>
      </w:pBdr>
    </w:pPr>
  </w:style>
  <w:style w:type="paragraph" w:styleId="BalloonText">
    <w:name w:val="Balloon Text"/>
    <w:basedOn w:val="Normal"/>
    <w:semiHidden/>
    <w:rsid w:val="00F55164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Achievement"/>
    <w:next w:val="Achievement"/>
    <w:rsid w:val="009F2722"/>
    <w:pPr>
      <w:spacing w:before="220"/>
      <w:ind w:left="245" w:hanging="245"/>
    </w:pPr>
  </w:style>
  <w:style w:type="table" w:styleId="TableGrid">
    <w:name w:val="Table Grid"/>
    <w:basedOn w:val="TableNormal"/>
    <w:rsid w:val="00091F9C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A2349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234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F5A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D299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8791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230A6F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6115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34809"/>
    <w:rPr>
      <w:color w:val="808080"/>
      <w:shd w:val="clear" w:color="auto" w:fill="E6E6E6"/>
    </w:rPr>
  </w:style>
  <w:style w:type="paragraph" w:customStyle="1" w:styleId="chtxt">
    <w:name w:val="ch txt"/>
    <w:uiPriority w:val="99"/>
    <w:rsid w:val="009F1D77"/>
    <w:pPr>
      <w:widowControl w:val="0"/>
      <w:suppressAutoHyphens/>
      <w:spacing w:before="80" w:after="120" w:line="240" w:lineRule="exact"/>
      <w:jc w:val="both"/>
    </w:pPr>
    <w:rPr>
      <w:rFonts w:ascii="Verdana" w:hAnsi="Verdana"/>
      <w:sz w:val="16"/>
      <w:lang w:eastAsia="ar-S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A4F9C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rsid w:val="00EF7063"/>
    <w:rPr>
      <w:rFonts w:ascii="Garamond" w:hAnsi="Garamond"/>
      <w:i/>
      <w:caps/>
      <w:spacing w:val="-2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7B1EA1"/>
    <w:rPr>
      <w:color w:val="808080"/>
      <w:shd w:val="clear" w:color="auto" w:fill="E6E6E6"/>
    </w:rPr>
  </w:style>
  <w:style w:type="table" w:customStyle="1" w:styleId="Calendar3">
    <w:name w:val="Calendar 3"/>
    <w:basedOn w:val="TableNormal"/>
    <w:uiPriority w:val="99"/>
    <w:qFormat/>
    <w:rsid w:val="001C26B6"/>
    <w:pPr>
      <w:jc w:val="right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/>
    <w:tblStylePr w:type="firstRow">
      <w:pPr>
        <w:wordWrap/>
        <w:jc w:val="right"/>
      </w:pPr>
      <w:rPr>
        <w:color w:val="4F81BD" w:themeColor="accent1"/>
        <w:sz w:val="44"/>
      </w:rPr>
    </w:tblStylePr>
    <w:tblStylePr w:type="firstCol">
      <w:rPr>
        <w:color w:val="4F81BD" w:themeColor="accent1"/>
      </w:rPr>
    </w:tblStylePr>
    <w:tblStylePr w:type="lastCol">
      <w:rPr>
        <w:color w:val="4F81BD" w:themeColor="accen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unbharath.atwebpages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Elegant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B9A9DC-CEFF-475A-ABEC-FA69FF0B2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Elegant Resume.dot</Template>
  <TotalTime>6360</TotalTime>
  <Pages>7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Elegant Resume</vt:lpstr>
    </vt:vector>
  </TitlesOfParts>
  <Company>Microsoft Corp.</Company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Elegant Resume</dc:title>
  <dc:subject/>
  <dc:creator>Cycle 2</dc:creator>
  <cp:keywords/>
  <dc:description/>
  <cp:lastModifiedBy>arun bharath91</cp:lastModifiedBy>
  <cp:revision>30</cp:revision>
  <cp:lastPrinted>2020-01-27T07:12:00Z</cp:lastPrinted>
  <dcterms:created xsi:type="dcterms:W3CDTF">2017-09-09T13:02:00Z</dcterms:created>
  <dcterms:modified xsi:type="dcterms:W3CDTF">2024-10-28T08:13:00Z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</Properties>
</file>